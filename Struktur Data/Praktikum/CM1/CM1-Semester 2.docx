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40A0" w14:textId="66F6629A" w:rsidR="00DB5602" w:rsidRPr="00DB5602" w:rsidRDefault="00DB5602" w:rsidP="00DB5602">
      <w:pPr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D65932" wp14:editId="0967F6A0">
            <wp:simplePos x="0" y="0"/>
            <wp:positionH relativeFrom="margin">
              <wp:align>left</wp:align>
            </wp:positionH>
            <wp:positionV relativeFrom="paragraph">
              <wp:posOffset>-71315</wp:posOffset>
            </wp:positionV>
            <wp:extent cx="1026795" cy="886265"/>
            <wp:effectExtent l="0" t="0" r="1905" b="9525"/>
            <wp:wrapNone/>
            <wp:docPr id="2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 rotWithShape="1">
                    <a:blip r:embed="rId4"/>
                    <a:srcRect r="82514" b="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88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364">
        <w:rPr>
          <w:b/>
          <w:sz w:val="32"/>
          <w:szCs w:val="32"/>
        </w:rPr>
        <w:t xml:space="preserve"> </w:t>
      </w:r>
      <w:r w:rsidR="004F5DFA">
        <w:rPr>
          <w:b/>
          <w:sz w:val="32"/>
          <w:szCs w:val="32"/>
        </w:rPr>
        <w:t>CASE METHODE</w:t>
      </w:r>
      <w:r w:rsidR="00676E06" w:rsidRPr="00552E31">
        <w:rPr>
          <w:b/>
          <w:sz w:val="32"/>
          <w:szCs w:val="32"/>
        </w:rPr>
        <w:br/>
      </w:r>
      <w:r w:rsidR="004F5DFA">
        <w:rPr>
          <w:b/>
          <w:sz w:val="32"/>
          <w:szCs w:val="32"/>
        </w:rPr>
        <w:t>PRAKTIKUM</w:t>
      </w:r>
      <w:r w:rsidR="00676E06" w:rsidRPr="00552E31">
        <w:rPr>
          <w:b/>
          <w:sz w:val="32"/>
          <w:szCs w:val="32"/>
        </w:rPr>
        <w:t xml:space="preserve"> </w:t>
      </w:r>
      <w:r w:rsidR="00676E06" w:rsidRPr="00552E31">
        <w:rPr>
          <w:b/>
          <w:sz w:val="32"/>
          <w:szCs w:val="32"/>
        </w:rPr>
        <w:br/>
      </w:r>
      <w:r w:rsidR="004F5DFA">
        <w:rPr>
          <w:b/>
          <w:sz w:val="32"/>
          <w:szCs w:val="32"/>
        </w:rPr>
        <w:t>ALGORTIMA STUKTUR DATA</w:t>
      </w:r>
    </w:p>
    <w:p w14:paraId="28DF73EF" w14:textId="77777777" w:rsidR="004F5DFA" w:rsidRDefault="00DB5602" w:rsidP="00DB5602">
      <w:pPr>
        <w:rPr>
          <w:b/>
        </w:rPr>
      </w:pPr>
      <w:r w:rsidRPr="00552E31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CD607" wp14:editId="554225BA">
                <wp:simplePos x="0" y="0"/>
                <wp:positionH relativeFrom="column">
                  <wp:posOffset>-461010</wp:posOffset>
                </wp:positionH>
                <wp:positionV relativeFrom="paragraph">
                  <wp:posOffset>36618</wp:posOffset>
                </wp:positionV>
                <wp:extent cx="6663055" cy="0"/>
                <wp:effectExtent l="0" t="0" r="0" b="0"/>
                <wp:wrapNone/>
                <wp:docPr id="270952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0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CC175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3pt,2.9pt" to="488.3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b/>
        </w:rPr>
        <w:br/>
      </w:r>
      <w:r w:rsidR="00676E06" w:rsidRPr="00552E31">
        <w:rPr>
          <w:b/>
        </w:rPr>
        <w:t>NAMA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NAUFAL FARHAN NUR RAMADHAN</w:t>
      </w:r>
      <w:r w:rsidR="00676E06" w:rsidRPr="00552E31">
        <w:rPr>
          <w:b/>
        </w:rPr>
        <w:br/>
        <w:t>NIM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254107020077</w:t>
      </w:r>
      <w:r w:rsidR="00676E06" w:rsidRPr="00552E31">
        <w:rPr>
          <w:b/>
        </w:rPr>
        <w:br/>
        <w:t>KELAS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TI-1H</w:t>
      </w:r>
      <w:r w:rsidR="00676E06" w:rsidRPr="00552E31">
        <w:rPr>
          <w:b/>
        </w:rPr>
        <w:br/>
        <w:t>SEMESTER</w:t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2(GENAP)</w:t>
      </w:r>
    </w:p>
    <w:p w14:paraId="0EC7B6B2" w14:textId="77777777" w:rsidR="004F5DFA" w:rsidRDefault="004F5DFA" w:rsidP="00DB5602">
      <w:pPr>
        <w:rPr>
          <w:b/>
        </w:rPr>
      </w:pPr>
    </w:p>
    <w:p w14:paraId="6707597F" w14:textId="77777777" w:rsidR="004F5DFA" w:rsidRDefault="004F5DFA" w:rsidP="00DB5602">
      <w:pPr>
        <w:rPr>
          <w:b/>
        </w:rPr>
      </w:pPr>
      <w:r>
        <w:rPr>
          <w:b/>
        </w:rPr>
        <w:t>1.Buku.java</w:t>
      </w:r>
    </w:p>
    <w:p w14:paraId="5E077DE6" w14:textId="77777777" w:rsidR="004F5DFA" w:rsidRDefault="004F5DFA" w:rsidP="00DB5602">
      <w:pPr>
        <w:rPr>
          <w:b/>
        </w:rPr>
      </w:pPr>
      <w:r w:rsidRPr="004F5DFA">
        <w:rPr>
          <w:b/>
        </w:rPr>
        <w:drawing>
          <wp:inline distT="0" distB="0" distL="0" distR="0" wp14:anchorId="57D44DE2" wp14:editId="46B5C768">
            <wp:extent cx="5731510" cy="1867535"/>
            <wp:effectExtent l="0" t="0" r="2540" b="0"/>
            <wp:docPr id="22671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9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D707" w14:textId="77777777" w:rsidR="004F5DFA" w:rsidRDefault="004F5DFA" w:rsidP="00DB5602">
      <w:pPr>
        <w:rPr>
          <w:b/>
        </w:rPr>
      </w:pPr>
      <w:r>
        <w:rPr>
          <w:b/>
        </w:rPr>
        <w:t>2.Mahasiswa.java</w:t>
      </w:r>
    </w:p>
    <w:p w14:paraId="73DBBB25" w14:textId="77777777" w:rsidR="004F5DFA" w:rsidRDefault="004F5DFA" w:rsidP="00DB5602">
      <w:pPr>
        <w:rPr>
          <w:b/>
        </w:rPr>
      </w:pPr>
      <w:r w:rsidRPr="004F5DFA">
        <w:rPr>
          <w:b/>
        </w:rPr>
        <w:drawing>
          <wp:inline distT="0" distB="0" distL="0" distR="0" wp14:anchorId="23A7B288" wp14:editId="1DC5E750">
            <wp:extent cx="5731510" cy="1637665"/>
            <wp:effectExtent l="0" t="0" r="2540" b="635"/>
            <wp:docPr id="77651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8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BA95" w14:textId="77777777" w:rsidR="004F5DFA" w:rsidRDefault="004F5DFA">
      <w:pPr>
        <w:rPr>
          <w:b/>
        </w:rPr>
      </w:pPr>
      <w:r>
        <w:rPr>
          <w:b/>
        </w:rPr>
        <w:br w:type="page"/>
      </w:r>
    </w:p>
    <w:p w14:paraId="28E189C4" w14:textId="21F5EA56" w:rsidR="004F5DFA" w:rsidRDefault="004F5DFA" w:rsidP="00DB5602">
      <w:pPr>
        <w:rPr>
          <w:b/>
        </w:rPr>
      </w:pPr>
      <w:r>
        <w:rPr>
          <w:b/>
        </w:rPr>
        <w:lastRenderedPageBreak/>
        <w:t>3.Peminjaman.java</w:t>
      </w:r>
    </w:p>
    <w:p w14:paraId="7B8CB1A2" w14:textId="77777777" w:rsidR="004F5DFA" w:rsidRDefault="004F5DFA" w:rsidP="00DB5602">
      <w:pPr>
        <w:rPr>
          <w:b/>
        </w:rPr>
      </w:pPr>
      <w:r w:rsidRPr="004F5DFA">
        <w:rPr>
          <w:b/>
        </w:rPr>
        <w:drawing>
          <wp:inline distT="0" distB="0" distL="0" distR="0" wp14:anchorId="15F49852" wp14:editId="3DD6EBA0">
            <wp:extent cx="5731510" cy="2948305"/>
            <wp:effectExtent l="0" t="0" r="2540" b="4445"/>
            <wp:docPr id="91414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47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CB6B" w14:textId="77777777" w:rsidR="004F5DFA" w:rsidRDefault="004F5DFA" w:rsidP="00DB5602">
      <w:pPr>
        <w:rPr>
          <w:b/>
        </w:rPr>
      </w:pPr>
      <w:r>
        <w:rPr>
          <w:b/>
        </w:rPr>
        <w:t>4. main.java</w:t>
      </w:r>
      <w:r w:rsidR="00676E06" w:rsidRPr="00552E31">
        <w:rPr>
          <w:b/>
        </w:rPr>
        <w:br/>
      </w:r>
      <w:r w:rsidRPr="004F5DFA">
        <w:rPr>
          <w:b/>
        </w:rPr>
        <w:drawing>
          <wp:inline distT="0" distB="0" distL="0" distR="0" wp14:anchorId="7784CB95" wp14:editId="3BF34BCA">
            <wp:extent cx="5731510" cy="3883660"/>
            <wp:effectExtent l="0" t="0" r="2540" b="2540"/>
            <wp:docPr id="7250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4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DFA">
        <w:rPr>
          <w:b/>
        </w:rPr>
        <w:drawing>
          <wp:inline distT="0" distB="0" distL="0" distR="0" wp14:anchorId="1EA13807" wp14:editId="27790FAB">
            <wp:extent cx="5731510" cy="3584575"/>
            <wp:effectExtent l="0" t="0" r="2540" b="0"/>
            <wp:docPr id="144264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4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EC89" w14:textId="494BF93F" w:rsidR="004F5DFA" w:rsidRDefault="004F5DFA" w:rsidP="00DB5602">
      <w:pPr>
        <w:rPr>
          <w:b/>
        </w:rPr>
      </w:pPr>
      <w:r w:rsidRPr="004F5DFA">
        <w:rPr>
          <w:b/>
        </w:rPr>
        <w:drawing>
          <wp:inline distT="0" distB="0" distL="0" distR="0" wp14:anchorId="5C4814D9" wp14:editId="79583DE8">
            <wp:extent cx="5731510" cy="3200400"/>
            <wp:effectExtent l="0" t="0" r="2540" b="0"/>
            <wp:docPr id="48077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6547" name=""/>
                    <pic:cNvPicPr/>
                  </pic:nvPicPr>
                  <pic:blipFill rotWithShape="1">
                    <a:blip r:embed="rId10"/>
                    <a:srcRect b="6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C31F0" w14:textId="6407B61F" w:rsidR="002300CF" w:rsidRPr="002300CF" w:rsidRDefault="004F5DFA" w:rsidP="00DB5602">
      <w:pPr>
        <w:rPr>
          <w:sz w:val="28"/>
          <w:szCs w:val="28"/>
        </w:rPr>
      </w:pPr>
      <w:r w:rsidRPr="004F5DFA">
        <w:rPr>
          <w:b/>
        </w:rPr>
        <w:drawing>
          <wp:inline distT="0" distB="0" distL="0" distR="0" wp14:anchorId="5D1E9392" wp14:editId="19E2056C">
            <wp:extent cx="5731510" cy="3543300"/>
            <wp:effectExtent l="0" t="0" r="2540" b="0"/>
            <wp:docPr id="20395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6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DFA">
        <w:rPr>
          <w:sz w:val="28"/>
          <w:szCs w:val="28"/>
        </w:rPr>
        <w:drawing>
          <wp:inline distT="0" distB="0" distL="0" distR="0" wp14:anchorId="16E2AC3D" wp14:editId="7AE3492C">
            <wp:extent cx="5731510" cy="3455670"/>
            <wp:effectExtent l="0" t="0" r="2540" b="0"/>
            <wp:docPr id="154615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4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E06" w:rsidRPr="00552E31">
        <w:rPr>
          <w:b/>
        </w:rPr>
        <w:br/>
      </w:r>
    </w:p>
    <w:sectPr w:rsidR="002300CF" w:rsidRPr="00230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FA"/>
    <w:rsid w:val="0002048C"/>
    <w:rsid w:val="001B2F37"/>
    <w:rsid w:val="002300CF"/>
    <w:rsid w:val="003E72CB"/>
    <w:rsid w:val="004A2441"/>
    <w:rsid w:val="004F5DFA"/>
    <w:rsid w:val="00552E31"/>
    <w:rsid w:val="006226A3"/>
    <w:rsid w:val="00676E06"/>
    <w:rsid w:val="008639F6"/>
    <w:rsid w:val="00904515"/>
    <w:rsid w:val="00933364"/>
    <w:rsid w:val="009A6253"/>
    <w:rsid w:val="00A40E9E"/>
    <w:rsid w:val="00BC4C33"/>
    <w:rsid w:val="00C36C68"/>
    <w:rsid w:val="00D11C77"/>
    <w:rsid w:val="00DB5602"/>
    <w:rsid w:val="00F9771E"/>
    <w:rsid w:val="00FD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7FF2"/>
  <w15:chartTrackingRefBased/>
  <w15:docId w15:val="{1E8D3C16-5536-4E15-871F-B4ADA353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ufal%20Farhan\Documents\Custom%20Office%20Templates\Template%20Laporan%20POLINEM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Laporan POLINEMA</Template>
  <TotalTime>8</TotalTime>
  <Pages>5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2026-04-29T09:25:00Z</dcterms:created>
  <dcterms:modified xsi:type="dcterms:W3CDTF">2026-04-29T09:33:00Z</dcterms:modified>
</cp:coreProperties>
</file>