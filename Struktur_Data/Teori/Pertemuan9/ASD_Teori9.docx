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021D" w14:textId="59CD71E0" w:rsidR="00DB5602" w:rsidRPr="00264ABF" w:rsidRDefault="00DB5602" w:rsidP="00DB5602">
      <w:pPr>
        <w:jc w:val="center"/>
        <w:rPr>
          <w:b/>
          <w:sz w:val="32"/>
          <w:szCs w:val="32"/>
        </w:rPr>
      </w:pPr>
      <w:r w:rsidRPr="00264ABF">
        <w:drawing>
          <wp:anchor distT="0" distB="0" distL="114300" distR="114300" simplePos="0" relativeHeight="251661312" behindDoc="0" locked="0" layoutInCell="1" allowOverlap="1" wp14:anchorId="04D65932" wp14:editId="0967F6A0">
            <wp:simplePos x="0" y="0"/>
            <wp:positionH relativeFrom="margin">
              <wp:align>left</wp:align>
            </wp:positionH>
            <wp:positionV relativeFrom="paragraph">
              <wp:posOffset>-71315</wp:posOffset>
            </wp:positionV>
            <wp:extent cx="1026795" cy="886265"/>
            <wp:effectExtent l="0" t="0" r="1905" b="9525"/>
            <wp:wrapNone/>
            <wp:docPr id="2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 rotWithShape="1">
                    <a:blip r:embed="rId5"/>
                    <a:srcRect r="82514" b="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88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364" w:rsidRPr="00264ABF">
        <w:rPr>
          <w:b/>
          <w:sz w:val="32"/>
          <w:szCs w:val="32"/>
        </w:rPr>
        <w:t xml:space="preserve"> </w:t>
      </w:r>
      <w:r w:rsidR="00264ABF" w:rsidRPr="00264ABF">
        <w:rPr>
          <w:b/>
          <w:sz w:val="32"/>
          <w:szCs w:val="32"/>
        </w:rPr>
        <w:t>LATIHAN</w:t>
      </w:r>
      <w:r w:rsidR="00676E06" w:rsidRPr="00264ABF">
        <w:rPr>
          <w:b/>
          <w:sz w:val="32"/>
          <w:szCs w:val="32"/>
        </w:rPr>
        <w:br/>
      </w:r>
      <w:r w:rsidR="00264ABF" w:rsidRPr="00264ABF">
        <w:rPr>
          <w:b/>
          <w:sz w:val="32"/>
          <w:szCs w:val="32"/>
        </w:rPr>
        <w:t>ALGORITMA STRUKTUR DATA</w:t>
      </w:r>
      <w:r w:rsidR="00676E06" w:rsidRPr="00264ABF">
        <w:rPr>
          <w:b/>
          <w:sz w:val="32"/>
          <w:szCs w:val="32"/>
        </w:rPr>
        <w:br/>
      </w:r>
      <w:r w:rsidR="00264ABF" w:rsidRPr="00264ABF">
        <w:rPr>
          <w:b/>
          <w:sz w:val="32"/>
          <w:szCs w:val="32"/>
        </w:rPr>
        <w:t>TEORI</w:t>
      </w:r>
    </w:p>
    <w:p w14:paraId="46102368" w14:textId="10F5AF74" w:rsidR="00264ABF" w:rsidRPr="00264ABF" w:rsidRDefault="00DB5602" w:rsidP="00264ABF">
      <w:pPr>
        <w:rPr>
          <w:b/>
          <w:sz w:val="32"/>
          <w:szCs w:val="32"/>
        </w:rPr>
      </w:pPr>
      <w:r w:rsidRPr="00264ABF">
        <w:rPr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CD607" wp14:editId="554225BA">
                <wp:simplePos x="0" y="0"/>
                <wp:positionH relativeFrom="column">
                  <wp:posOffset>-461010</wp:posOffset>
                </wp:positionH>
                <wp:positionV relativeFrom="paragraph">
                  <wp:posOffset>36618</wp:posOffset>
                </wp:positionV>
                <wp:extent cx="6663055" cy="0"/>
                <wp:effectExtent l="0" t="0" r="0" b="0"/>
                <wp:wrapNone/>
                <wp:docPr id="270952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0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D6414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3pt,2.9pt" to="488.3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264ABF">
        <w:rPr>
          <w:b/>
        </w:rPr>
        <w:br/>
      </w:r>
      <w:r w:rsidR="00676E06" w:rsidRPr="00264ABF">
        <w:rPr>
          <w:b/>
        </w:rPr>
        <w:t>NAMA</w:t>
      </w:r>
      <w:r w:rsidR="00676E06" w:rsidRPr="00264ABF">
        <w:rPr>
          <w:b/>
        </w:rPr>
        <w:tab/>
      </w:r>
      <w:r w:rsidR="00676E06" w:rsidRPr="00264ABF">
        <w:rPr>
          <w:b/>
        </w:rPr>
        <w:tab/>
      </w:r>
      <w:r w:rsidR="00676E06" w:rsidRPr="00264ABF">
        <w:rPr>
          <w:b/>
        </w:rPr>
        <w:tab/>
        <w:t>: NAUFAL FARHAN NUR RAMADHAN</w:t>
      </w:r>
      <w:r w:rsidR="00676E06" w:rsidRPr="00264ABF">
        <w:rPr>
          <w:b/>
        </w:rPr>
        <w:br/>
        <w:t>NIM</w:t>
      </w:r>
      <w:r w:rsidR="00676E06" w:rsidRPr="00264ABF">
        <w:rPr>
          <w:b/>
        </w:rPr>
        <w:tab/>
      </w:r>
      <w:r w:rsidR="00676E06" w:rsidRPr="00264ABF">
        <w:rPr>
          <w:b/>
        </w:rPr>
        <w:tab/>
      </w:r>
      <w:r w:rsidR="00676E06" w:rsidRPr="00264ABF">
        <w:rPr>
          <w:b/>
        </w:rPr>
        <w:tab/>
        <w:t>: 254107020077</w:t>
      </w:r>
      <w:r w:rsidR="00676E06" w:rsidRPr="00264ABF">
        <w:rPr>
          <w:b/>
        </w:rPr>
        <w:br/>
        <w:t>KELAS</w:t>
      </w:r>
      <w:r w:rsidR="00676E06" w:rsidRPr="00264ABF">
        <w:rPr>
          <w:b/>
        </w:rPr>
        <w:tab/>
      </w:r>
      <w:r w:rsidR="00676E06" w:rsidRPr="00264ABF">
        <w:rPr>
          <w:b/>
        </w:rPr>
        <w:tab/>
      </w:r>
      <w:r w:rsidR="00676E06" w:rsidRPr="00264ABF">
        <w:rPr>
          <w:b/>
        </w:rPr>
        <w:tab/>
        <w:t>: TI-1H</w:t>
      </w:r>
      <w:r w:rsidR="00676E06" w:rsidRPr="00264ABF">
        <w:rPr>
          <w:b/>
        </w:rPr>
        <w:br/>
        <w:t>SEMESTER</w:t>
      </w:r>
      <w:r w:rsidR="00676E06" w:rsidRPr="00264ABF">
        <w:rPr>
          <w:b/>
        </w:rPr>
        <w:tab/>
      </w:r>
      <w:r w:rsidR="00676E06" w:rsidRPr="00264ABF">
        <w:rPr>
          <w:b/>
        </w:rPr>
        <w:tab/>
        <w:t>: 2(GENAP)</w:t>
      </w:r>
    </w:p>
    <w:p w14:paraId="5AAF81E3" w14:textId="6CA30BFF" w:rsidR="00264ABF" w:rsidRPr="00264ABF" w:rsidRDefault="00264ABF" w:rsidP="00264ABF">
      <w:pPr>
        <w:rPr>
          <w:b/>
          <w:sz w:val="32"/>
          <w:szCs w:val="32"/>
        </w:rPr>
      </w:pPr>
      <w:r w:rsidRPr="00264ABF">
        <w:rPr>
          <w:b/>
          <w:sz w:val="32"/>
          <w:szCs w:val="32"/>
        </w:rPr>
        <w:t>Latihan</w:t>
      </w:r>
    </w:p>
    <w:p w14:paraId="1A16CB6B" w14:textId="77777777" w:rsidR="00264ABF" w:rsidRP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1. Lakukan konversi notasi infix berikut menjadi notasi postfix menggunakan</w:t>
      </w:r>
    </w:p>
    <w:p w14:paraId="77867533" w14:textId="77777777" w:rsidR="00264ABF" w:rsidRP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konsep Stack!</w:t>
      </w:r>
    </w:p>
    <w:p w14:paraId="7C4B219B" w14:textId="77777777" w:rsid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a. 6 % 3 + 5 ^ 2</w:t>
      </w:r>
    </w:p>
    <w:p w14:paraId="7F625B5C" w14:textId="106F6C69" w:rsidR="00264ABF" w:rsidRPr="00264ABF" w:rsidRDefault="00264ABF" w:rsidP="00264ABF">
      <w:r>
        <w:rPr>
          <w:b/>
          <w:bCs/>
          <w:sz w:val="28"/>
          <w:szCs w:val="28"/>
        </w:rPr>
        <w:tab/>
      </w:r>
      <w:r w:rsidRPr="00264ABF">
        <w:t>1. hitung % dan ^ terlebih dahulu</w:t>
      </w:r>
    </w:p>
    <w:p w14:paraId="6AB7C99B" w14:textId="4E5149E4" w:rsidR="00264ABF" w:rsidRPr="00264ABF" w:rsidRDefault="00264ABF" w:rsidP="00264ABF">
      <w:r w:rsidRPr="00264ABF">
        <w:tab/>
        <w:t>2. (6 % 3) menjadi 6 3 %</w:t>
      </w:r>
    </w:p>
    <w:p w14:paraId="6BF7C8E5" w14:textId="205EC156" w:rsidR="00264ABF" w:rsidRPr="00264ABF" w:rsidRDefault="00264ABF" w:rsidP="00264ABF">
      <w:r w:rsidRPr="00264ABF">
        <w:tab/>
        <w:t>3. (5 ^ 2) menjadi 5 2 ^</w:t>
      </w:r>
    </w:p>
    <w:p w14:paraId="20382D63" w14:textId="28446A44" w:rsidR="00264ABF" w:rsidRPr="00264ABF" w:rsidRDefault="00264ABF" w:rsidP="00264ABF">
      <w:r w:rsidRPr="00264ABF">
        <w:tab/>
        <w:t>4. gabungkan dengan operator +,</w:t>
      </w:r>
    </w:p>
    <w:p w14:paraId="10E7B0D9" w14:textId="0EFB0428" w:rsidR="00264ABF" w:rsidRPr="00264ABF" w:rsidRDefault="00264ABF" w:rsidP="00264ABF">
      <w:r w:rsidRPr="00264ABF">
        <w:tab/>
        <w:t xml:space="preserve">5. hasil postfix : </w:t>
      </w:r>
      <w:r w:rsidRPr="00264ABF">
        <w:t>6 3 % 5 2 ^ +</w:t>
      </w:r>
    </w:p>
    <w:p w14:paraId="69552FB7" w14:textId="77777777" w:rsid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b. 2 + 4 * (9 - 5) / 3</w:t>
      </w:r>
    </w:p>
    <w:p w14:paraId="5A15698E" w14:textId="69341A5E" w:rsidR="00264ABF" w:rsidRPr="00264ABF" w:rsidRDefault="00264ABF" w:rsidP="00264ABF">
      <w:pPr>
        <w:numPr>
          <w:ilvl w:val="0"/>
          <w:numId w:val="2"/>
        </w:numPr>
        <w:rPr>
          <w:lang w:val="en-ID"/>
        </w:rPr>
      </w:pPr>
      <w:r w:rsidRPr="00264ABF">
        <w:rPr>
          <w:lang w:val="en-ID"/>
        </w:rPr>
        <w:t>Kerjakan di dalam kurung (9 - 5) menjadi 9 5 -</w:t>
      </w:r>
    </w:p>
    <w:p w14:paraId="027F5B42" w14:textId="77777777" w:rsidR="00264ABF" w:rsidRPr="00264ABF" w:rsidRDefault="00264ABF" w:rsidP="00264ABF">
      <w:pPr>
        <w:numPr>
          <w:ilvl w:val="0"/>
          <w:numId w:val="2"/>
        </w:numPr>
        <w:rPr>
          <w:lang w:val="en-ID"/>
        </w:rPr>
      </w:pPr>
      <w:r w:rsidRPr="00264ABF">
        <w:rPr>
          <w:lang w:val="en-ID"/>
        </w:rPr>
        <w:t>Operasi perkalian 4 * (hasil kurung) menjadi 4 9 5 - *</w:t>
      </w:r>
    </w:p>
    <w:p w14:paraId="6ADCB151" w14:textId="77777777" w:rsidR="00264ABF" w:rsidRPr="00264ABF" w:rsidRDefault="00264ABF" w:rsidP="00264ABF">
      <w:pPr>
        <w:numPr>
          <w:ilvl w:val="0"/>
          <w:numId w:val="2"/>
        </w:numPr>
        <w:rPr>
          <w:lang w:val="en-ID"/>
        </w:rPr>
      </w:pPr>
      <w:r w:rsidRPr="00264ABF">
        <w:rPr>
          <w:lang w:val="en-ID"/>
        </w:rPr>
        <w:t>Operasi pembagian / 3 menjadi 4 9 5 - * 3 /</w:t>
      </w:r>
    </w:p>
    <w:p w14:paraId="2F8B4F10" w14:textId="77777777" w:rsidR="00264ABF" w:rsidRPr="00264ABF" w:rsidRDefault="00264ABF" w:rsidP="00264ABF">
      <w:pPr>
        <w:numPr>
          <w:ilvl w:val="0"/>
          <w:numId w:val="2"/>
        </w:numPr>
        <w:rPr>
          <w:lang w:val="en-ID"/>
        </w:rPr>
      </w:pPr>
      <w:r w:rsidRPr="00264ABF">
        <w:rPr>
          <w:lang w:val="en-ID"/>
        </w:rPr>
        <w:t>Terakhir tambahkan angka 2 di depan dengan operator +</w:t>
      </w:r>
    </w:p>
    <w:p w14:paraId="4366EFCF" w14:textId="154E0D47" w:rsidR="00264ABF" w:rsidRPr="00264ABF" w:rsidRDefault="00264ABF" w:rsidP="00264ABF">
      <w:pPr>
        <w:numPr>
          <w:ilvl w:val="0"/>
          <w:numId w:val="2"/>
        </w:numPr>
        <w:rPr>
          <w:lang w:val="en-ID"/>
        </w:rPr>
      </w:pPr>
      <w:r w:rsidRPr="00264ABF">
        <w:rPr>
          <w:lang w:val="en-ID"/>
        </w:rPr>
        <w:t>Hasil Postfix : 2 4 9 5 - * 3 / +</w:t>
      </w:r>
    </w:p>
    <w:p w14:paraId="04147BCA" w14:textId="77777777" w:rsid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c. 12 - 3 ^ (4 % 2)</w:t>
      </w:r>
    </w:p>
    <w:p w14:paraId="77514DBE" w14:textId="539523A2" w:rsidR="00264ABF" w:rsidRPr="00264ABF" w:rsidRDefault="00264ABF" w:rsidP="00264ABF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264ABF">
        <w:rPr>
          <w:bCs/>
        </w:rPr>
        <w:t xml:space="preserve">1. </w:t>
      </w:r>
      <w:r w:rsidRPr="00264ABF">
        <w:rPr>
          <w:bCs/>
        </w:rPr>
        <w:t>Kerjakan di dalam kurung (4 % 2) menjadi 4 2 %</w:t>
      </w:r>
    </w:p>
    <w:p w14:paraId="3AC835C9" w14:textId="4FC449E3" w:rsidR="00264ABF" w:rsidRPr="00264ABF" w:rsidRDefault="00264ABF" w:rsidP="00264ABF">
      <w:r w:rsidRPr="00264ABF">
        <w:tab/>
        <w:t xml:space="preserve">2. </w:t>
      </w:r>
      <w:r w:rsidRPr="00264ABF">
        <w:t xml:space="preserve">Operasi pangkat </w:t>
      </w:r>
      <w:r w:rsidRPr="00264ABF">
        <w:rPr>
          <w:bCs/>
        </w:rPr>
        <w:t>3 ^ (hasil kurung)</w:t>
      </w:r>
      <w:r w:rsidRPr="00264ABF">
        <w:t xml:space="preserve"> menjadi 3 4 2 % ^</w:t>
      </w:r>
    </w:p>
    <w:p w14:paraId="1461D0FE" w14:textId="31856069" w:rsidR="00264ABF" w:rsidRPr="00264ABF" w:rsidRDefault="00264ABF" w:rsidP="00264ABF">
      <w:pPr>
        <w:rPr>
          <w:bCs/>
        </w:rPr>
      </w:pPr>
      <w:r w:rsidRPr="00264ABF">
        <w:tab/>
        <w:t xml:space="preserve">3. </w:t>
      </w:r>
      <w:r w:rsidRPr="00264ABF">
        <w:t xml:space="preserve">Operasi pengurangan </w:t>
      </w:r>
      <w:r w:rsidRPr="00264ABF">
        <w:rPr>
          <w:bCs/>
        </w:rPr>
        <w:t>12 - (hasil pangkat)</w:t>
      </w:r>
    </w:p>
    <w:p w14:paraId="06041AF9" w14:textId="74F8173C" w:rsidR="00264ABF" w:rsidRPr="002F1FAA" w:rsidRDefault="00264ABF" w:rsidP="00264ABF">
      <w:r w:rsidRPr="00264ABF">
        <w:rPr>
          <w:bCs/>
        </w:rPr>
        <w:tab/>
      </w:r>
      <w:r w:rsidRPr="00264ABF">
        <w:t xml:space="preserve">4. </w:t>
      </w:r>
      <w:r w:rsidRPr="00264ABF">
        <w:t>Hasil Postfix : 12 3 4 2 % ^ -</w:t>
      </w:r>
    </w:p>
    <w:p w14:paraId="20DDB4F9" w14:textId="061C4808" w:rsidR="00264ABF" w:rsidRP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lastRenderedPageBreak/>
        <w:t>2. Lakukan konversi bilangan desimal berikut ke dalam biner menggunakan</w:t>
      </w:r>
    </w:p>
    <w:p w14:paraId="74747DF5" w14:textId="77777777" w:rsidR="00264ABF" w:rsidRP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konsep Stack!</w:t>
      </w:r>
    </w:p>
    <w:p w14:paraId="3411277A" w14:textId="77777777" w:rsidR="00264ABF" w:rsidRP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a. 14</w:t>
      </w:r>
    </w:p>
    <w:p w14:paraId="3710AC73" w14:textId="76346480" w:rsidR="00264ABF" w:rsidRPr="00264ABF" w:rsidRDefault="00264ABF" w:rsidP="00264ABF">
      <w:pPr>
        <w:rPr>
          <w:sz w:val="28"/>
          <w:szCs w:val="28"/>
        </w:rPr>
      </w:pPr>
      <w:r w:rsidRPr="00264ABF">
        <w:rPr>
          <w:b/>
          <w:bCs/>
          <w:sz w:val="28"/>
          <w:szCs w:val="28"/>
        </w:rPr>
        <w:tab/>
      </w:r>
      <w:r w:rsidRPr="00264ABF">
        <w:rPr>
          <w:sz w:val="28"/>
          <w:szCs w:val="28"/>
        </w:rPr>
        <w:t>1. 14 / 2 = 7, sisa 0, push ke stack</w:t>
      </w:r>
    </w:p>
    <w:p w14:paraId="6288BF78" w14:textId="24D9BEA5" w:rsidR="00264ABF" w:rsidRPr="00264ABF" w:rsidRDefault="00264ABF" w:rsidP="00264ABF">
      <w:pPr>
        <w:rPr>
          <w:sz w:val="28"/>
          <w:szCs w:val="28"/>
        </w:rPr>
      </w:pPr>
      <w:r w:rsidRPr="00264ABF">
        <w:rPr>
          <w:sz w:val="28"/>
          <w:szCs w:val="28"/>
        </w:rPr>
        <w:tab/>
        <w:t>2. 7</w:t>
      </w:r>
      <w:r w:rsidRPr="00264ABF">
        <w:rPr>
          <w:sz w:val="28"/>
          <w:szCs w:val="28"/>
        </w:rPr>
        <w:t xml:space="preserve"> / 2 = </w:t>
      </w:r>
      <w:r w:rsidRPr="00264ABF">
        <w:rPr>
          <w:sz w:val="28"/>
          <w:szCs w:val="28"/>
        </w:rPr>
        <w:t>3</w:t>
      </w:r>
      <w:r w:rsidRPr="00264ABF">
        <w:rPr>
          <w:sz w:val="28"/>
          <w:szCs w:val="28"/>
        </w:rPr>
        <w:t xml:space="preserve">, sisa </w:t>
      </w:r>
      <w:r w:rsidRPr="00264ABF">
        <w:rPr>
          <w:sz w:val="28"/>
          <w:szCs w:val="28"/>
        </w:rPr>
        <w:t>1</w:t>
      </w:r>
      <w:r w:rsidRPr="00264ABF">
        <w:rPr>
          <w:sz w:val="28"/>
          <w:szCs w:val="28"/>
        </w:rPr>
        <w:t>, push ke stack</w:t>
      </w:r>
    </w:p>
    <w:p w14:paraId="7D66A4C2" w14:textId="68E49A0F" w:rsidR="00264ABF" w:rsidRPr="00264ABF" w:rsidRDefault="00264ABF" w:rsidP="00264ABF">
      <w:pPr>
        <w:rPr>
          <w:sz w:val="28"/>
          <w:szCs w:val="28"/>
        </w:rPr>
      </w:pPr>
      <w:r w:rsidRPr="00264ABF">
        <w:rPr>
          <w:sz w:val="28"/>
          <w:szCs w:val="28"/>
        </w:rPr>
        <w:tab/>
        <w:t>3. 3</w:t>
      </w:r>
      <w:r w:rsidRPr="00264ABF">
        <w:rPr>
          <w:sz w:val="28"/>
          <w:szCs w:val="28"/>
        </w:rPr>
        <w:t xml:space="preserve"> / 2 = </w:t>
      </w:r>
      <w:r w:rsidRPr="00264ABF">
        <w:rPr>
          <w:sz w:val="28"/>
          <w:szCs w:val="28"/>
        </w:rPr>
        <w:t>1</w:t>
      </w:r>
      <w:r w:rsidRPr="00264ABF">
        <w:rPr>
          <w:sz w:val="28"/>
          <w:szCs w:val="28"/>
        </w:rPr>
        <w:t xml:space="preserve">, sisa </w:t>
      </w:r>
      <w:r w:rsidRPr="00264ABF">
        <w:rPr>
          <w:sz w:val="28"/>
          <w:szCs w:val="28"/>
        </w:rPr>
        <w:t>1</w:t>
      </w:r>
      <w:r w:rsidRPr="00264ABF">
        <w:rPr>
          <w:sz w:val="28"/>
          <w:szCs w:val="28"/>
        </w:rPr>
        <w:t>, push ke stack</w:t>
      </w:r>
    </w:p>
    <w:p w14:paraId="398F0CF9" w14:textId="2D204283" w:rsidR="00264ABF" w:rsidRPr="00264ABF" w:rsidRDefault="00264ABF" w:rsidP="00264ABF">
      <w:pPr>
        <w:rPr>
          <w:sz w:val="28"/>
          <w:szCs w:val="28"/>
        </w:rPr>
      </w:pPr>
      <w:r w:rsidRPr="00264ABF">
        <w:rPr>
          <w:sz w:val="28"/>
          <w:szCs w:val="28"/>
        </w:rPr>
        <w:tab/>
        <w:t>4. 1</w:t>
      </w:r>
      <w:r w:rsidRPr="00264ABF">
        <w:rPr>
          <w:sz w:val="28"/>
          <w:szCs w:val="28"/>
        </w:rPr>
        <w:t xml:space="preserve"> / 2 = </w:t>
      </w:r>
      <w:r w:rsidRPr="00264ABF">
        <w:rPr>
          <w:sz w:val="28"/>
          <w:szCs w:val="28"/>
        </w:rPr>
        <w:t>0</w:t>
      </w:r>
      <w:r w:rsidRPr="00264ABF">
        <w:rPr>
          <w:sz w:val="28"/>
          <w:szCs w:val="28"/>
        </w:rPr>
        <w:t xml:space="preserve">, sisa </w:t>
      </w:r>
      <w:r w:rsidRPr="00264ABF">
        <w:rPr>
          <w:sz w:val="28"/>
          <w:szCs w:val="28"/>
        </w:rPr>
        <w:t>1</w:t>
      </w:r>
      <w:r w:rsidRPr="00264ABF">
        <w:rPr>
          <w:sz w:val="28"/>
          <w:szCs w:val="28"/>
        </w:rPr>
        <w:t>, push ke stack</w:t>
      </w:r>
    </w:p>
    <w:p w14:paraId="42908D48" w14:textId="70EE1CD8" w:rsidR="00264ABF" w:rsidRPr="00264ABF" w:rsidRDefault="00264ABF" w:rsidP="00264ABF">
      <w:pPr>
        <w:rPr>
          <w:sz w:val="28"/>
          <w:szCs w:val="28"/>
        </w:rPr>
      </w:pPr>
      <w:r w:rsidRPr="00264ABF">
        <w:rPr>
          <w:sz w:val="28"/>
          <w:szCs w:val="28"/>
        </w:rPr>
        <w:t>Isi Stack(bawah ke atas) : [0, 1, 1,1]</w:t>
      </w:r>
    </w:p>
    <w:p w14:paraId="1D94F2F1" w14:textId="77777777" w:rsidR="00264ABF" w:rsidRPr="00264ABF" w:rsidRDefault="00264ABF" w:rsidP="00264ABF">
      <w:pPr>
        <w:rPr>
          <w:b/>
          <w:bCs/>
          <w:sz w:val="28"/>
          <w:szCs w:val="28"/>
        </w:rPr>
      </w:pPr>
    </w:p>
    <w:p w14:paraId="708B0373" w14:textId="763D027A" w:rsidR="002300CF" w:rsidRPr="00264ABF" w:rsidRDefault="00264ABF" w:rsidP="00264ABF">
      <w:pPr>
        <w:rPr>
          <w:b/>
          <w:bCs/>
          <w:sz w:val="28"/>
          <w:szCs w:val="28"/>
        </w:rPr>
      </w:pPr>
      <w:r w:rsidRPr="00264ABF">
        <w:rPr>
          <w:b/>
          <w:bCs/>
          <w:sz w:val="28"/>
          <w:szCs w:val="28"/>
        </w:rPr>
        <w:t>b. 27</w:t>
      </w:r>
    </w:p>
    <w:p w14:paraId="42F0C83E" w14:textId="0B257BD1" w:rsidR="00264ABF" w:rsidRPr="00264ABF" w:rsidRDefault="00264ABF" w:rsidP="00264ABF">
      <w:pPr>
        <w:numPr>
          <w:ilvl w:val="0"/>
          <w:numId w:val="1"/>
        </w:numPr>
        <w:rPr>
          <w:sz w:val="28"/>
          <w:szCs w:val="28"/>
        </w:rPr>
      </w:pPr>
      <w:r w:rsidRPr="00264ABF">
        <w:rPr>
          <w:sz w:val="28"/>
          <w:szCs w:val="28"/>
        </w:rPr>
        <w:t>27 / 2 = 13, sisa 1, push ke stack</w:t>
      </w:r>
    </w:p>
    <w:p w14:paraId="2A3ED608" w14:textId="77777777" w:rsidR="00264ABF" w:rsidRPr="00264ABF" w:rsidRDefault="00264ABF" w:rsidP="00264ABF">
      <w:pPr>
        <w:numPr>
          <w:ilvl w:val="0"/>
          <w:numId w:val="1"/>
        </w:numPr>
        <w:rPr>
          <w:sz w:val="28"/>
          <w:szCs w:val="28"/>
        </w:rPr>
      </w:pPr>
      <w:r w:rsidRPr="00264ABF">
        <w:rPr>
          <w:sz w:val="28"/>
          <w:szCs w:val="28"/>
        </w:rPr>
        <w:t>13 / 2 = 6, sisa 1, push ke stack</w:t>
      </w:r>
    </w:p>
    <w:p w14:paraId="47A5ACC6" w14:textId="77777777" w:rsidR="00264ABF" w:rsidRPr="00264ABF" w:rsidRDefault="00264ABF" w:rsidP="00264ABF">
      <w:pPr>
        <w:numPr>
          <w:ilvl w:val="0"/>
          <w:numId w:val="1"/>
        </w:numPr>
        <w:rPr>
          <w:sz w:val="28"/>
          <w:szCs w:val="28"/>
        </w:rPr>
      </w:pPr>
      <w:r w:rsidRPr="00264ABF">
        <w:rPr>
          <w:sz w:val="28"/>
          <w:szCs w:val="28"/>
        </w:rPr>
        <w:t>6 / 2 = 3, sisa 0, push ke stack</w:t>
      </w:r>
    </w:p>
    <w:p w14:paraId="39E206CA" w14:textId="77777777" w:rsidR="00264ABF" w:rsidRPr="00264ABF" w:rsidRDefault="00264ABF" w:rsidP="00264ABF">
      <w:pPr>
        <w:numPr>
          <w:ilvl w:val="0"/>
          <w:numId w:val="1"/>
        </w:numPr>
        <w:rPr>
          <w:sz w:val="28"/>
          <w:szCs w:val="28"/>
        </w:rPr>
      </w:pPr>
      <w:r w:rsidRPr="00264ABF">
        <w:rPr>
          <w:sz w:val="28"/>
          <w:szCs w:val="28"/>
        </w:rPr>
        <w:t>3 / 2 = 1, sisa 1, push ke stack</w:t>
      </w:r>
    </w:p>
    <w:p w14:paraId="2F2B4B93" w14:textId="77777777" w:rsidR="00264ABF" w:rsidRPr="00264ABF" w:rsidRDefault="00264ABF" w:rsidP="00264ABF">
      <w:pPr>
        <w:numPr>
          <w:ilvl w:val="0"/>
          <w:numId w:val="1"/>
        </w:numPr>
        <w:rPr>
          <w:sz w:val="28"/>
          <w:szCs w:val="28"/>
        </w:rPr>
      </w:pPr>
      <w:r w:rsidRPr="00264ABF">
        <w:rPr>
          <w:sz w:val="28"/>
          <w:szCs w:val="28"/>
        </w:rPr>
        <w:t>1 / 2 = 0, sisa 1, push ke stack</w:t>
      </w:r>
    </w:p>
    <w:p w14:paraId="2AFF183A" w14:textId="77777777" w:rsidR="00264ABF" w:rsidRPr="00264ABF" w:rsidRDefault="00264ABF" w:rsidP="00264ABF">
      <w:pPr>
        <w:rPr>
          <w:sz w:val="28"/>
          <w:szCs w:val="28"/>
        </w:rPr>
      </w:pPr>
      <w:r w:rsidRPr="00264ABF">
        <w:rPr>
          <w:sz w:val="28"/>
          <w:szCs w:val="28"/>
        </w:rPr>
        <w:t>Isi Stack (bawah ke atas): [1, 1, 0, 1, 1]</w:t>
      </w:r>
    </w:p>
    <w:p w14:paraId="7D3571B8" w14:textId="17512A09" w:rsidR="00264ABF" w:rsidRPr="00264ABF" w:rsidRDefault="00264ABF" w:rsidP="00264ABF">
      <w:pPr>
        <w:rPr>
          <w:b/>
          <w:bCs/>
          <w:sz w:val="28"/>
          <w:szCs w:val="28"/>
        </w:rPr>
      </w:pPr>
    </w:p>
    <w:sectPr w:rsidR="00264ABF" w:rsidRPr="0026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6231"/>
    <w:multiLevelType w:val="multilevel"/>
    <w:tmpl w:val="99EA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A36F2"/>
    <w:multiLevelType w:val="multilevel"/>
    <w:tmpl w:val="5D8A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657003">
    <w:abstractNumId w:val="1"/>
  </w:num>
  <w:num w:numId="2" w16cid:durableId="4059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BF"/>
    <w:rsid w:val="0002048C"/>
    <w:rsid w:val="001B2F37"/>
    <w:rsid w:val="00203143"/>
    <w:rsid w:val="002300CF"/>
    <w:rsid w:val="00264ABF"/>
    <w:rsid w:val="002F1FAA"/>
    <w:rsid w:val="003E72CB"/>
    <w:rsid w:val="004A2441"/>
    <w:rsid w:val="00552E31"/>
    <w:rsid w:val="006226A3"/>
    <w:rsid w:val="00676E06"/>
    <w:rsid w:val="008639F6"/>
    <w:rsid w:val="00904515"/>
    <w:rsid w:val="00933364"/>
    <w:rsid w:val="009A6253"/>
    <w:rsid w:val="00A40E9E"/>
    <w:rsid w:val="00BC4C33"/>
    <w:rsid w:val="00C36C68"/>
    <w:rsid w:val="00DB5602"/>
    <w:rsid w:val="00F9771E"/>
    <w:rsid w:val="00FD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DA80"/>
  <w15:chartTrackingRefBased/>
  <w15:docId w15:val="{18DCC112-2E15-495E-951B-E7248AD1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4A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ufal%20Farhan\Documents\Custom%20Office%20Templates\Template%20Laporan%20POLINEM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Laporan POLINEMA</Template>
  <TotalTime>11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2026-05-04T15:11:00Z</dcterms:created>
  <dcterms:modified xsi:type="dcterms:W3CDTF">2026-05-04T15:22:00Z</dcterms:modified>
</cp:coreProperties>
</file>