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7B25" w14:textId="7BCCD298" w:rsidR="00DB5602" w:rsidRPr="00DB5602" w:rsidRDefault="00DB5602" w:rsidP="00DB5602">
      <w:pPr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D65932" wp14:editId="0967F6A0">
            <wp:simplePos x="0" y="0"/>
            <wp:positionH relativeFrom="margin">
              <wp:align>left</wp:align>
            </wp:positionH>
            <wp:positionV relativeFrom="paragraph">
              <wp:posOffset>-71315</wp:posOffset>
            </wp:positionV>
            <wp:extent cx="1026795" cy="886265"/>
            <wp:effectExtent l="0" t="0" r="1905" b="9525"/>
            <wp:wrapNone/>
            <wp:docPr id="2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 rotWithShape="1">
                    <a:blip r:embed="rId4"/>
                    <a:srcRect r="82514" b="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88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364">
        <w:rPr>
          <w:b/>
          <w:sz w:val="32"/>
          <w:szCs w:val="32"/>
        </w:rPr>
        <w:t xml:space="preserve"> </w:t>
      </w:r>
      <w:r w:rsidR="00AC0E64">
        <w:rPr>
          <w:b/>
          <w:sz w:val="32"/>
          <w:szCs w:val="32"/>
        </w:rPr>
        <w:t>TEORI</w:t>
      </w:r>
      <w:r w:rsidR="00676E06" w:rsidRPr="00552E31">
        <w:rPr>
          <w:b/>
          <w:sz w:val="32"/>
          <w:szCs w:val="32"/>
        </w:rPr>
        <w:br/>
      </w:r>
      <w:r w:rsidR="00AC0E64">
        <w:rPr>
          <w:b/>
          <w:sz w:val="32"/>
          <w:szCs w:val="32"/>
        </w:rPr>
        <w:t>ALGORITMA DAN</w:t>
      </w:r>
      <w:r w:rsidR="00676E06" w:rsidRPr="00552E31">
        <w:rPr>
          <w:b/>
          <w:sz w:val="32"/>
          <w:szCs w:val="32"/>
        </w:rPr>
        <w:t xml:space="preserve"> </w:t>
      </w:r>
      <w:r w:rsidR="00676E06" w:rsidRPr="00552E31">
        <w:rPr>
          <w:b/>
          <w:sz w:val="32"/>
          <w:szCs w:val="32"/>
        </w:rPr>
        <w:br/>
      </w:r>
      <w:r w:rsidR="00AC0E64">
        <w:rPr>
          <w:b/>
          <w:sz w:val="32"/>
          <w:szCs w:val="32"/>
        </w:rPr>
        <w:t>STRUKTUR DATA</w:t>
      </w:r>
    </w:p>
    <w:p w14:paraId="5EE8D4E9" w14:textId="77777777" w:rsidR="00AC0E64" w:rsidRDefault="00DB5602" w:rsidP="00DB5602">
      <w:pPr>
        <w:rPr>
          <w:b/>
        </w:rPr>
      </w:pPr>
      <w:r w:rsidRPr="00552E31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CD607" wp14:editId="554225BA">
                <wp:simplePos x="0" y="0"/>
                <wp:positionH relativeFrom="column">
                  <wp:posOffset>-461010</wp:posOffset>
                </wp:positionH>
                <wp:positionV relativeFrom="paragraph">
                  <wp:posOffset>36618</wp:posOffset>
                </wp:positionV>
                <wp:extent cx="6663055" cy="0"/>
                <wp:effectExtent l="0" t="0" r="0" b="0"/>
                <wp:wrapNone/>
                <wp:docPr id="270952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0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506B6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3pt,2.9pt" to="488.3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b/>
        </w:rPr>
        <w:br/>
      </w:r>
      <w:r w:rsidR="00676E06" w:rsidRPr="00552E31">
        <w:rPr>
          <w:b/>
        </w:rPr>
        <w:t>NAMA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NAUFAL FARHAN NUR RAMADHAN</w:t>
      </w:r>
      <w:r w:rsidR="00676E06" w:rsidRPr="00552E31">
        <w:rPr>
          <w:b/>
        </w:rPr>
        <w:br/>
        <w:t>NIM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254107020077</w:t>
      </w:r>
      <w:r w:rsidR="00676E06" w:rsidRPr="00552E31">
        <w:rPr>
          <w:b/>
        </w:rPr>
        <w:br/>
        <w:t>KELAS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TI-1H</w:t>
      </w:r>
      <w:r w:rsidR="00676E06" w:rsidRPr="00552E31">
        <w:rPr>
          <w:b/>
        </w:rPr>
        <w:br/>
        <w:t>SEMESTER</w:t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2(GENAP)</w:t>
      </w:r>
    </w:p>
    <w:p w14:paraId="28290B9E" w14:textId="53DC5697" w:rsidR="00AC0E64" w:rsidRPr="00AC0E64" w:rsidRDefault="00AC0E64" w:rsidP="00DB5602">
      <w:pPr>
        <w:rPr>
          <w:b/>
          <w:sz w:val="32"/>
          <w:szCs w:val="32"/>
        </w:rPr>
      </w:pPr>
      <w:r w:rsidRPr="00AC0E64">
        <w:rPr>
          <w:b/>
          <w:sz w:val="32"/>
          <w:szCs w:val="32"/>
        </w:rPr>
        <w:t>STUDI KASUS</w:t>
      </w:r>
    </w:p>
    <w:p w14:paraId="6A14852C" w14:textId="213CDC53" w:rsidR="00AC0E64" w:rsidRPr="00AC0E64" w:rsidRDefault="00AC0E64" w:rsidP="00AC0E64">
      <w:pPr>
        <w:rPr>
          <w:b/>
        </w:rPr>
      </w:pPr>
      <w:r w:rsidRPr="00AC0E64">
        <w:rPr>
          <w:b/>
        </w:rPr>
        <w:drawing>
          <wp:inline distT="0" distB="0" distL="0" distR="0" wp14:anchorId="36DD322C" wp14:editId="5EDA898A">
            <wp:extent cx="5534797" cy="1181265"/>
            <wp:effectExtent l="0" t="0" r="0" b="0"/>
            <wp:docPr id="165079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2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C66C" w14:textId="77777777" w:rsidR="00AC0E64" w:rsidRPr="00AC0E64" w:rsidRDefault="00AC0E64" w:rsidP="00AC0E64">
      <w:pPr>
        <w:rPr>
          <w:b/>
          <w:sz w:val="28"/>
          <w:szCs w:val="28"/>
        </w:rPr>
      </w:pPr>
      <w:r w:rsidRPr="00AC0E64">
        <w:rPr>
          <w:b/>
          <w:sz w:val="28"/>
          <w:szCs w:val="28"/>
        </w:rPr>
        <w:t>• Berdasarkan ilustrasi playlist di atas,</w:t>
      </w:r>
    </w:p>
    <w:p w14:paraId="7FD9E41D" w14:textId="77777777" w:rsidR="00AC0E64" w:rsidRPr="00AC0E64" w:rsidRDefault="00AC0E64" w:rsidP="00AC0E64">
      <w:pPr>
        <w:rPr>
          <w:b/>
          <w:sz w:val="28"/>
          <w:szCs w:val="28"/>
        </w:rPr>
      </w:pPr>
      <w:r w:rsidRPr="00AC0E64">
        <w:rPr>
          <w:b/>
          <w:sz w:val="28"/>
          <w:szCs w:val="28"/>
        </w:rPr>
        <w:t>kerjakan beberapa operasi berikut:</w:t>
      </w:r>
    </w:p>
    <w:p w14:paraId="6511264B" w14:textId="44F39EDF" w:rsidR="00AC0E64" w:rsidRDefault="00AC0E64" w:rsidP="00AC0E64">
      <w:pPr>
        <w:rPr>
          <w:noProof/>
        </w:rPr>
      </w:pPr>
      <w:r w:rsidRPr="00AC0E64">
        <w:rPr>
          <w:b/>
          <w:sz w:val="28"/>
          <w:szCs w:val="28"/>
        </w:rPr>
        <w:t>1. Tambahkan lagu “Lagu D” di akhir playlist.</w:t>
      </w:r>
      <w:r w:rsidRPr="00AC0E64">
        <w:rPr>
          <w:noProof/>
        </w:rPr>
        <w:t xml:space="preserve"> </w:t>
      </w:r>
      <w:r w:rsidRPr="00AC0E64">
        <w:rPr>
          <w:b/>
          <w:sz w:val="28"/>
          <w:szCs w:val="28"/>
        </w:rPr>
        <w:drawing>
          <wp:inline distT="0" distB="0" distL="0" distR="0" wp14:anchorId="4F9022FD" wp14:editId="0F1AA2A3">
            <wp:extent cx="5731510" cy="799465"/>
            <wp:effectExtent l="0" t="0" r="2540" b="635"/>
            <wp:docPr id="15383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6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F93B" w14:textId="53030B45" w:rsidR="00AC0E64" w:rsidRPr="00AC0E64" w:rsidRDefault="00AC0E64" w:rsidP="00AC0E64">
      <w:pPr>
        <w:rPr>
          <w:bCs/>
          <w:i/>
          <w:iCs/>
        </w:rPr>
      </w:pPr>
      <w:r>
        <w:rPr>
          <w:bCs/>
          <w:sz w:val="28"/>
          <w:szCs w:val="28"/>
        </w:rPr>
        <w:tab/>
      </w:r>
      <w:r w:rsidRPr="00AC0E64">
        <w:rPr>
          <w:bCs/>
          <w:i/>
          <w:iCs/>
        </w:rPr>
        <w:t>InsertAfter(index 2)</w:t>
      </w:r>
    </w:p>
    <w:p w14:paraId="5DF6EB87" w14:textId="3D3F9953" w:rsidR="00AC0E64" w:rsidRDefault="00AC0E64" w:rsidP="00AC0E64">
      <w:pPr>
        <w:rPr>
          <w:noProof/>
        </w:rPr>
      </w:pPr>
      <w:r w:rsidRPr="00AC0E64">
        <w:rPr>
          <w:b/>
          <w:sz w:val="28"/>
          <w:szCs w:val="28"/>
        </w:rPr>
        <w:t>2. Tambahkan lagu “Lagu E” setelah “Lagu B”.</w:t>
      </w:r>
      <w:r w:rsidRPr="00AC0E64">
        <w:rPr>
          <w:noProof/>
        </w:rPr>
        <w:t xml:space="preserve"> </w:t>
      </w:r>
      <w:r w:rsidRPr="00AC0E64">
        <w:rPr>
          <w:b/>
          <w:sz w:val="28"/>
          <w:szCs w:val="28"/>
        </w:rPr>
        <w:drawing>
          <wp:inline distT="0" distB="0" distL="0" distR="0" wp14:anchorId="1087786B" wp14:editId="145B7C0A">
            <wp:extent cx="5731510" cy="626110"/>
            <wp:effectExtent l="0" t="0" r="2540" b="2540"/>
            <wp:docPr id="39682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1E76" w14:textId="0C5137F6" w:rsidR="00AC0E64" w:rsidRPr="00AC0E64" w:rsidRDefault="00AC0E64" w:rsidP="00AC0E64">
      <w:pPr>
        <w:ind w:firstLine="720"/>
        <w:rPr>
          <w:bCs/>
          <w:i/>
          <w:iCs/>
        </w:rPr>
      </w:pPr>
      <w:r w:rsidRPr="00AC0E64">
        <w:rPr>
          <w:bCs/>
          <w:i/>
          <w:iCs/>
        </w:rPr>
        <w:t xml:space="preserve">InsertAfter(index </w:t>
      </w:r>
      <w:r>
        <w:rPr>
          <w:bCs/>
          <w:i/>
          <w:iCs/>
        </w:rPr>
        <w:t>1</w:t>
      </w:r>
      <w:r w:rsidRPr="00AC0E64">
        <w:rPr>
          <w:bCs/>
          <w:i/>
          <w:iCs/>
        </w:rPr>
        <w:t>)</w:t>
      </w:r>
    </w:p>
    <w:p w14:paraId="64B6838A" w14:textId="306DC51F" w:rsidR="00AC0E64" w:rsidRDefault="00AC0E64" w:rsidP="00AC0E64">
      <w:pPr>
        <w:rPr>
          <w:noProof/>
        </w:rPr>
      </w:pPr>
      <w:r w:rsidRPr="00AC0E64">
        <w:rPr>
          <w:b/>
          <w:sz w:val="28"/>
          <w:szCs w:val="28"/>
        </w:rPr>
        <w:t>3. Hapus lagu pertama dari playlist.</w:t>
      </w:r>
      <w:r w:rsidRPr="00AC0E64">
        <w:rPr>
          <w:noProof/>
        </w:rPr>
        <w:t xml:space="preserve"> </w:t>
      </w:r>
      <w:r w:rsidRPr="00AC0E64">
        <w:rPr>
          <w:b/>
          <w:sz w:val="28"/>
          <w:szCs w:val="28"/>
        </w:rPr>
        <w:drawing>
          <wp:inline distT="0" distB="0" distL="0" distR="0" wp14:anchorId="53568FC0" wp14:editId="56ADBCBC">
            <wp:extent cx="5731510" cy="768985"/>
            <wp:effectExtent l="0" t="0" r="2540" b="0"/>
            <wp:docPr id="50820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6014" w14:textId="7A85CF7A" w:rsidR="00AC0E64" w:rsidRPr="00AC0E64" w:rsidRDefault="00AC0E64" w:rsidP="00AC0E64">
      <w:pPr>
        <w:rPr>
          <w:b/>
          <w:i/>
          <w:iCs/>
          <w:sz w:val="28"/>
          <w:szCs w:val="28"/>
        </w:rPr>
      </w:pPr>
      <w:r>
        <w:rPr>
          <w:noProof/>
        </w:rPr>
        <w:tab/>
      </w:r>
      <w:r>
        <w:rPr>
          <w:i/>
          <w:iCs/>
          <w:noProof/>
        </w:rPr>
        <w:t>RemoveFirst()</w:t>
      </w:r>
    </w:p>
    <w:p w14:paraId="48E13BBE" w14:textId="3899764A" w:rsidR="00AC0E64" w:rsidRDefault="00AC0E64" w:rsidP="00AC0E64">
      <w:pPr>
        <w:rPr>
          <w:noProof/>
        </w:rPr>
      </w:pPr>
      <w:r w:rsidRPr="00AC0E64">
        <w:rPr>
          <w:b/>
          <w:sz w:val="28"/>
          <w:szCs w:val="28"/>
        </w:rPr>
        <w:lastRenderedPageBreak/>
        <w:t>4. Hapus lagu terakhir dari playlist.</w:t>
      </w:r>
      <w:r w:rsidRPr="00AC0E64">
        <w:rPr>
          <w:noProof/>
        </w:rPr>
        <w:t xml:space="preserve"> </w:t>
      </w:r>
      <w:r w:rsidRPr="00AC0E64">
        <w:rPr>
          <w:b/>
          <w:sz w:val="28"/>
          <w:szCs w:val="28"/>
        </w:rPr>
        <w:drawing>
          <wp:inline distT="0" distB="0" distL="0" distR="0" wp14:anchorId="4C8C9925" wp14:editId="48DBF02B">
            <wp:extent cx="5496692" cy="943107"/>
            <wp:effectExtent l="0" t="0" r="0" b="9525"/>
            <wp:docPr id="17344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26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1011" w14:textId="07587F53" w:rsidR="00AC0E64" w:rsidRPr="00AC0E64" w:rsidRDefault="00AC0E64" w:rsidP="00AC0E64">
      <w:pPr>
        <w:rPr>
          <w:b/>
          <w:i/>
          <w:sz w:val="28"/>
          <w:szCs w:val="28"/>
          <w:lang w:val="en-US"/>
        </w:rPr>
      </w:pPr>
      <w:r>
        <w:rPr>
          <w:i/>
          <w:noProof/>
        </w:rPr>
        <w:tab/>
        <w:t>RemoveLast()</w:t>
      </w:r>
    </w:p>
    <w:p w14:paraId="03BDD679" w14:textId="77777777" w:rsidR="00AC0E64" w:rsidRDefault="00AC0E64" w:rsidP="00AC0E64">
      <w:pPr>
        <w:rPr>
          <w:b/>
          <w:sz w:val="28"/>
          <w:szCs w:val="28"/>
        </w:rPr>
      </w:pPr>
      <w:r w:rsidRPr="00AC0E64">
        <w:rPr>
          <w:b/>
          <w:sz w:val="28"/>
          <w:szCs w:val="28"/>
        </w:rPr>
        <w:t>5. Tentukan lagu sebelum dan sesudah “Lagu C”.</w:t>
      </w:r>
    </w:p>
    <w:p w14:paraId="09D6FEBE" w14:textId="033F4BAD" w:rsidR="00AC0E64" w:rsidRDefault="00AC0E64" w:rsidP="00AC0E64">
      <w:pPr>
        <w:rPr>
          <w:bCs/>
          <w:i/>
          <w:iCs/>
        </w:rPr>
      </w:pPr>
      <w:r>
        <w:rPr>
          <w:b/>
          <w:sz w:val="28"/>
          <w:szCs w:val="28"/>
        </w:rPr>
        <w:tab/>
      </w:r>
      <w:r w:rsidR="00812BD8" w:rsidRPr="00812BD8">
        <w:rPr>
          <w:bCs/>
          <w:i/>
          <w:iCs/>
        </w:rPr>
        <w:t>GetBefore(</w:t>
      </w:r>
      <w:r w:rsidR="00812BD8">
        <w:rPr>
          <w:bCs/>
          <w:i/>
          <w:iCs/>
        </w:rPr>
        <w:t>Index C</w:t>
      </w:r>
      <w:r w:rsidR="00812BD8" w:rsidRPr="00812BD8">
        <w:rPr>
          <w:bCs/>
          <w:i/>
          <w:iCs/>
        </w:rPr>
        <w:t>)</w:t>
      </w:r>
    </w:p>
    <w:p w14:paraId="6CCB75A1" w14:textId="7A44C2FE" w:rsidR="00812BD8" w:rsidRPr="00812BD8" w:rsidRDefault="00812BD8" w:rsidP="00AC0E64">
      <w:pPr>
        <w:rPr>
          <w:bCs/>
          <w:i/>
          <w:iCs/>
        </w:rPr>
      </w:pPr>
      <w:r>
        <w:rPr>
          <w:bCs/>
          <w:i/>
          <w:iCs/>
        </w:rPr>
        <w:tab/>
        <w:t>GetAfter(index C)</w:t>
      </w:r>
    </w:p>
    <w:p w14:paraId="5DCA2F23" w14:textId="6B409230" w:rsidR="00AC0E64" w:rsidRDefault="00AC0E64" w:rsidP="00AC0E64">
      <w:pPr>
        <w:rPr>
          <w:b/>
          <w:sz w:val="28"/>
          <w:szCs w:val="28"/>
        </w:rPr>
      </w:pPr>
      <w:r w:rsidRPr="00AC0E64">
        <w:rPr>
          <w:b/>
          <w:sz w:val="28"/>
          <w:szCs w:val="28"/>
        </w:rPr>
        <w:t>6. Gambarkan kondisi akhir playlist setelah</w:t>
      </w:r>
      <w:r w:rsidR="00812BD8">
        <w:rPr>
          <w:b/>
          <w:sz w:val="28"/>
          <w:szCs w:val="28"/>
        </w:rPr>
        <w:t xml:space="preserve"> </w:t>
      </w:r>
      <w:r w:rsidRPr="00AC0E64">
        <w:rPr>
          <w:b/>
          <w:sz w:val="28"/>
          <w:szCs w:val="28"/>
        </w:rPr>
        <w:t>seluruh operasi dilakukan.</w:t>
      </w:r>
      <w:r w:rsidR="00812BD8" w:rsidRPr="00812BD8">
        <w:rPr>
          <w:noProof/>
        </w:rPr>
        <w:t xml:space="preserve"> </w:t>
      </w:r>
      <w:r w:rsidR="00812BD8" w:rsidRPr="00812BD8">
        <w:rPr>
          <w:b/>
          <w:sz w:val="28"/>
          <w:szCs w:val="28"/>
        </w:rPr>
        <w:drawing>
          <wp:inline distT="0" distB="0" distL="0" distR="0" wp14:anchorId="34055433" wp14:editId="4B7BE658">
            <wp:extent cx="5496692" cy="943107"/>
            <wp:effectExtent l="0" t="0" r="0" b="9525"/>
            <wp:docPr id="56937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1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997F" w14:textId="77777777" w:rsidR="00AC0E64" w:rsidRPr="00AC0E64" w:rsidRDefault="00AC0E64" w:rsidP="00AC0E64">
      <w:pPr>
        <w:rPr>
          <w:b/>
          <w:sz w:val="28"/>
          <w:szCs w:val="28"/>
        </w:rPr>
      </w:pPr>
      <w:r w:rsidRPr="00AC0E64">
        <w:rPr>
          <w:b/>
          <w:sz w:val="28"/>
          <w:szCs w:val="28"/>
        </w:rPr>
        <w:t>Catatan: Untuk setiap tahap, tuliskan operasi Double Linked List</w:t>
      </w:r>
    </w:p>
    <w:p w14:paraId="166B3CE5" w14:textId="3701855D" w:rsidR="002300CF" w:rsidRPr="002300CF" w:rsidRDefault="00AC0E64" w:rsidP="00AC0E64">
      <w:pPr>
        <w:rPr>
          <w:sz w:val="28"/>
          <w:szCs w:val="28"/>
        </w:rPr>
      </w:pPr>
      <w:r w:rsidRPr="00AC0E64">
        <w:rPr>
          <w:b/>
          <w:sz w:val="28"/>
          <w:szCs w:val="28"/>
        </w:rPr>
        <w:t>yang digunakan, contoh: addLast(), insertAfter(), getFirst(), dll.</w:t>
      </w:r>
      <w:r w:rsidR="00676E06" w:rsidRPr="00AC0E64">
        <w:rPr>
          <w:b/>
          <w:sz w:val="28"/>
          <w:szCs w:val="28"/>
        </w:rPr>
        <w:br/>
      </w:r>
      <w:r w:rsidR="00676E06" w:rsidRPr="00552E31">
        <w:rPr>
          <w:b/>
        </w:rPr>
        <w:br/>
      </w:r>
    </w:p>
    <w:sectPr w:rsidR="002300CF" w:rsidRPr="00230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64"/>
    <w:rsid w:val="0002048C"/>
    <w:rsid w:val="001B2F37"/>
    <w:rsid w:val="002300CF"/>
    <w:rsid w:val="002F46AB"/>
    <w:rsid w:val="003E72CB"/>
    <w:rsid w:val="004A2441"/>
    <w:rsid w:val="00552E31"/>
    <w:rsid w:val="006226A3"/>
    <w:rsid w:val="00676E06"/>
    <w:rsid w:val="00812BD8"/>
    <w:rsid w:val="008639F6"/>
    <w:rsid w:val="00904515"/>
    <w:rsid w:val="00933364"/>
    <w:rsid w:val="009A6253"/>
    <w:rsid w:val="00A40E9E"/>
    <w:rsid w:val="00AC0E64"/>
    <w:rsid w:val="00BC4C33"/>
    <w:rsid w:val="00C36C68"/>
    <w:rsid w:val="00DB5602"/>
    <w:rsid w:val="00F9771E"/>
    <w:rsid w:val="00FD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CF79"/>
  <w15:chartTrackingRefBased/>
  <w15:docId w15:val="{F0683C60-9AAD-4E34-9BA9-EDEB87F8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E6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ufal%20Farhan\Documents\Custom%20Office%20Templates\Template%20Laporan%20POLINEM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Laporan POLINEMA</Template>
  <TotalTime>13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2026-05-17T12:04:00Z</dcterms:created>
  <dcterms:modified xsi:type="dcterms:W3CDTF">2026-05-17T12:17:00Z</dcterms:modified>
</cp:coreProperties>
</file>