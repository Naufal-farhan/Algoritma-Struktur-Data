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FF3F4" w14:textId="6D33927D" w:rsidR="00DB5602" w:rsidRPr="00DB5602" w:rsidRDefault="00DB5602" w:rsidP="00DB5602">
      <w:pPr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4D65932" wp14:editId="0967F6A0">
            <wp:simplePos x="0" y="0"/>
            <wp:positionH relativeFrom="margin">
              <wp:align>left</wp:align>
            </wp:positionH>
            <wp:positionV relativeFrom="paragraph">
              <wp:posOffset>-71315</wp:posOffset>
            </wp:positionV>
            <wp:extent cx="1026795" cy="886265"/>
            <wp:effectExtent l="0" t="0" r="1905" b="9525"/>
            <wp:wrapNone/>
            <wp:docPr id="2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 rotWithShape="1">
                    <a:blip r:embed="rId4"/>
                    <a:srcRect r="82514" b="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795" cy="88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364">
        <w:rPr>
          <w:b/>
          <w:sz w:val="32"/>
          <w:szCs w:val="32"/>
        </w:rPr>
        <w:t xml:space="preserve"> </w:t>
      </w:r>
      <w:r w:rsidR="009B6766">
        <w:rPr>
          <w:b/>
          <w:sz w:val="32"/>
          <w:szCs w:val="32"/>
        </w:rPr>
        <w:t>TEORI</w:t>
      </w:r>
      <w:r w:rsidR="00676E06" w:rsidRPr="00552E31">
        <w:rPr>
          <w:b/>
          <w:sz w:val="32"/>
          <w:szCs w:val="32"/>
        </w:rPr>
        <w:br/>
      </w:r>
      <w:r w:rsidR="009B6766">
        <w:rPr>
          <w:b/>
          <w:sz w:val="32"/>
          <w:szCs w:val="32"/>
        </w:rPr>
        <w:t>ALGORITMA DAN</w:t>
      </w:r>
      <w:r w:rsidR="00676E06" w:rsidRPr="00552E31">
        <w:rPr>
          <w:b/>
          <w:sz w:val="32"/>
          <w:szCs w:val="32"/>
        </w:rPr>
        <w:t xml:space="preserve"> </w:t>
      </w:r>
      <w:r w:rsidR="00676E06" w:rsidRPr="00552E31">
        <w:rPr>
          <w:b/>
          <w:sz w:val="32"/>
          <w:szCs w:val="32"/>
        </w:rPr>
        <w:br/>
      </w:r>
      <w:r w:rsidR="009B6766">
        <w:rPr>
          <w:b/>
          <w:sz w:val="32"/>
          <w:szCs w:val="32"/>
        </w:rPr>
        <w:t>STRUKTUR DATA</w:t>
      </w:r>
    </w:p>
    <w:p w14:paraId="6F2D5727" w14:textId="4BA5B24C" w:rsidR="009B6766" w:rsidRPr="009B6766" w:rsidRDefault="00DB5602" w:rsidP="009B6766">
      <w:pPr>
        <w:rPr>
          <w:sz w:val="28"/>
          <w:szCs w:val="28"/>
        </w:rPr>
      </w:pPr>
      <w:r w:rsidRPr="00552E31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CD607" wp14:editId="554225BA">
                <wp:simplePos x="0" y="0"/>
                <wp:positionH relativeFrom="column">
                  <wp:posOffset>-461010</wp:posOffset>
                </wp:positionH>
                <wp:positionV relativeFrom="paragraph">
                  <wp:posOffset>36618</wp:posOffset>
                </wp:positionV>
                <wp:extent cx="6663055" cy="0"/>
                <wp:effectExtent l="0" t="0" r="0" b="0"/>
                <wp:wrapNone/>
                <wp:docPr id="27095290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30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5420BD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.3pt,2.9pt" to="488.35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>
        <w:rPr>
          <w:b/>
        </w:rPr>
        <w:br/>
      </w:r>
      <w:r w:rsidR="00676E06" w:rsidRPr="00552E31">
        <w:rPr>
          <w:b/>
        </w:rPr>
        <w:t>NAMA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NAUFAL FARHAN NUR RAMADHAN</w:t>
      </w:r>
      <w:r w:rsidR="00676E06" w:rsidRPr="00552E31">
        <w:rPr>
          <w:b/>
        </w:rPr>
        <w:br/>
        <w:t>NIM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254107020077</w:t>
      </w:r>
      <w:r w:rsidR="00676E06" w:rsidRPr="00552E31">
        <w:rPr>
          <w:b/>
        </w:rPr>
        <w:br/>
        <w:t>KELAS</w:t>
      </w:r>
      <w:r w:rsidR="00676E06" w:rsidRPr="00552E31">
        <w:rPr>
          <w:b/>
        </w:rPr>
        <w:tab/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TI-1H</w:t>
      </w:r>
      <w:r w:rsidR="00676E06" w:rsidRPr="00552E31">
        <w:rPr>
          <w:b/>
        </w:rPr>
        <w:br/>
        <w:t>SEMESTER</w:t>
      </w:r>
      <w:r w:rsidR="00676E06" w:rsidRPr="00552E31">
        <w:rPr>
          <w:b/>
        </w:rPr>
        <w:tab/>
      </w:r>
      <w:r w:rsidR="00676E06" w:rsidRPr="00552E31">
        <w:rPr>
          <w:b/>
        </w:rPr>
        <w:tab/>
        <w:t>: 2(GENAP)</w:t>
      </w:r>
      <w:r w:rsidR="00676E06" w:rsidRPr="00552E31">
        <w:rPr>
          <w:b/>
        </w:rPr>
        <w:br/>
      </w:r>
      <w:r w:rsidR="00676E06" w:rsidRPr="00552E31">
        <w:rPr>
          <w:b/>
        </w:rPr>
        <w:br/>
      </w:r>
      <w:r w:rsidR="009B6766" w:rsidRPr="009B6766">
        <w:rPr>
          <w:b/>
          <w:sz w:val="36"/>
          <w:szCs w:val="36"/>
        </w:rPr>
        <w:t>Latihan</w:t>
      </w:r>
    </w:p>
    <w:p w14:paraId="3975789E" w14:textId="77777777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Jelaskan Langkah-langkah dari 4 node berikut dengan kondisi awal linked list kosong:</w:t>
      </w:r>
    </w:p>
    <w:p w14:paraId="6AA10C34" w14:textId="6702AEE8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drawing>
          <wp:inline distT="0" distB="0" distL="0" distR="0" wp14:anchorId="6CFCF7DC" wp14:editId="651C145A">
            <wp:extent cx="5731510" cy="779145"/>
            <wp:effectExtent l="0" t="0" r="2540" b="1905"/>
            <wp:docPr id="131828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8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19AE" w14:textId="77777777" w:rsid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1. Tambahkan node baru dengan data No Absen dari belakang.</w:t>
      </w:r>
    </w:p>
    <w:p w14:paraId="69850610" w14:textId="6E9991C8" w:rsidR="009B6766" w:rsidRPr="009B6766" w:rsidRDefault="009B6766" w:rsidP="009B6766">
      <w:pPr>
        <w:rPr>
          <w:bCs/>
        </w:rPr>
      </w:pPr>
      <w:r w:rsidRPr="009B6766">
        <w:rPr>
          <w:b/>
          <w:sz w:val="28"/>
          <w:szCs w:val="28"/>
        </w:rPr>
        <w:drawing>
          <wp:inline distT="0" distB="0" distL="0" distR="0" wp14:anchorId="6ECC539C" wp14:editId="0756BBC0">
            <wp:extent cx="5731510" cy="1118235"/>
            <wp:effectExtent l="0" t="0" r="2540" b="5715"/>
            <wp:docPr id="123497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765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0C8B" w14:textId="77777777" w:rsid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2. Tambahkan node baru dengan data 1 digit terakhir NIM dari depan.</w:t>
      </w:r>
    </w:p>
    <w:p w14:paraId="6FA65D5D" w14:textId="543E218A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drawing>
          <wp:inline distT="0" distB="0" distL="0" distR="0" wp14:anchorId="37F07660" wp14:editId="4A41AAB1">
            <wp:extent cx="5731510" cy="919480"/>
            <wp:effectExtent l="0" t="0" r="2540" b="0"/>
            <wp:docPr id="158469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90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EC4B" w14:textId="0102ECDE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3. Tambahkan node dengan data No Absen+5 setelah node 200.</w:t>
      </w:r>
      <w:r w:rsidRPr="009B6766">
        <w:rPr>
          <w:noProof/>
        </w:rPr>
        <w:t xml:space="preserve"> </w:t>
      </w:r>
      <w:r w:rsidRPr="009B6766">
        <w:rPr>
          <w:b/>
          <w:sz w:val="28"/>
          <w:szCs w:val="28"/>
        </w:rPr>
        <w:drawing>
          <wp:inline distT="0" distB="0" distL="0" distR="0" wp14:anchorId="2C28F2A5" wp14:editId="45ED24B2">
            <wp:extent cx="5731510" cy="989330"/>
            <wp:effectExtent l="0" t="0" r="2540" b="1270"/>
            <wp:docPr id="210336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3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AAC6" w14:textId="4A893A13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lastRenderedPageBreak/>
        <w:t>4. Tambahkan node dengan data 1 digit terakhir NIM+5 pada indeks ke-1</w:t>
      </w:r>
      <w:r w:rsidR="006935A3" w:rsidRPr="006935A3">
        <w:rPr>
          <w:b/>
          <w:sz w:val="28"/>
          <w:szCs w:val="28"/>
        </w:rPr>
        <w:drawing>
          <wp:inline distT="0" distB="0" distL="0" distR="0" wp14:anchorId="0D85CD83" wp14:editId="2C8F34F5">
            <wp:extent cx="5731510" cy="836930"/>
            <wp:effectExtent l="0" t="0" r="2540" b="1270"/>
            <wp:docPr id="8319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7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4A3E" w14:textId="455F36BF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5. Hapus node depan</w:t>
      </w:r>
      <w:r w:rsidR="006935A3" w:rsidRPr="006935A3">
        <w:rPr>
          <w:b/>
          <w:sz w:val="28"/>
          <w:szCs w:val="28"/>
        </w:rPr>
        <w:drawing>
          <wp:inline distT="0" distB="0" distL="0" distR="0" wp14:anchorId="70C4070A" wp14:editId="37B03A51">
            <wp:extent cx="5731510" cy="815340"/>
            <wp:effectExtent l="0" t="0" r="2540" b="3810"/>
            <wp:docPr id="45561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15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FDF9" w14:textId="7921E71B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6. hapus node belakang</w:t>
      </w:r>
      <w:r w:rsidR="006935A3" w:rsidRPr="006935A3">
        <w:rPr>
          <w:b/>
          <w:sz w:val="28"/>
          <w:szCs w:val="28"/>
        </w:rPr>
        <w:drawing>
          <wp:inline distT="0" distB="0" distL="0" distR="0" wp14:anchorId="24ABDD9D" wp14:editId="3E221148">
            <wp:extent cx="5731510" cy="746125"/>
            <wp:effectExtent l="0" t="0" r="2540" b="0"/>
            <wp:docPr id="4768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40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FDF1" w14:textId="1FD2D266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7. hapus node yg memiliki data 300.</w:t>
      </w:r>
      <w:r w:rsidR="006935A3" w:rsidRPr="006935A3">
        <w:rPr>
          <w:noProof/>
        </w:rPr>
        <w:t xml:space="preserve"> </w:t>
      </w:r>
      <w:r w:rsidR="006935A3" w:rsidRPr="006935A3">
        <w:rPr>
          <w:b/>
          <w:sz w:val="28"/>
          <w:szCs w:val="28"/>
        </w:rPr>
        <w:drawing>
          <wp:inline distT="0" distB="0" distL="0" distR="0" wp14:anchorId="783983D0" wp14:editId="6E29DD79">
            <wp:extent cx="5731510" cy="935355"/>
            <wp:effectExtent l="0" t="0" r="2540" b="0"/>
            <wp:docPr id="137834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40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E125" w14:textId="272662E5" w:rsidR="009B6766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8. Hapus node pada indeks ke-3</w:t>
      </w:r>
      <w:r w:rsidR="006935A3" w:rsidRPr="006935A3">
        <w:rPr>
          <w:b/>
          <w:sz w:val="28"/>
          <w:szCs w:val="28"/>
        </w:rPr>
        <w:drawing>
          <wp:inline distT="0" distB="0" distL="0" distR="0" wp14:anchorId="06ACAC75" wp14:editId="2960C000">
            <wp:extent cx="5696745" cy="1257475"/>
            <wp:effectExtent l="0" t="0" r="0" b="0"/>
            <wp:docPr id="176112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3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CB68" w14:textId="2FA0ECB5" w:rsidR="002300CF" w:rsidRPr="009B6766" w:rsidRDefault="009B6766" w:rsidP="009B6766">
      <w:pPr>
        <w:rPr>
          <w:b/>
          <w:sz w:val="28"/>
          <w:szCs w:val="28"/>
        </w:rPr>
      </w:pPr>
      <w:r w:rsidRPr="009B6766">
        <w:rPr>
          <w:b/>
          <w:sz w:val="28"/>
          <w:szCs w:val="28"/>
        </w:rPr>
        <w:t>*Tampilkan semua data dari seluruh node pada linked list untuk setiap penambahan/penghapusan</w:t>
      </w:r>
    </w:p>
    <w:sectPr w:rsidR="002300CF" w:rsidRPr="009B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766"/>
    <w:rsid w:val="0002048C"/>
    <w:rsid w:val="001B2F37"/>
    <w:rsid w:val="002300CF"/>
    <w:rsid w:val="003E72CB"/>
    <w:rsid w:val="004A2441"/>
    <w:rsid w:val="00552E31"/>
    <w:rsid w:val="006226A3"/>
    <w:rsid w:val="00676E06"/>
    <w:rsid w:val="006935A3"/>
    <w:rsid w:val="00775BEA"/>
    <w:rsid w:val="008639F6"/>
    <w:rsid w:val="00904515"/>
    <w:rsid w:val="00933364"/>
    <w:rsid w:val="009A6253"/>
    <w:rsid w:val="009B6766"/>
    <w:rsid w:val="00A40E9E"/>
    <w:rsid w:val="00BC4C33"/>
    <w:rsid w:val="00C36C68"/>
    <w:rsid w:val="00DB5602"/>
    <w:rsid w:val="00F9771E"/>
    <w:rsid w:val="00FD3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EC6CA"/>
  <w15:chartTrackingRefBased/>
  <w15:docId w15:val="{4E736A01-C0B2-4A09-8134-DFCE8E0C7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E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E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E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E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E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E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E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E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E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E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E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ufal%20Farhan\Documents\Custom%20Office%20Templates\Template%20Laporan%20POLINEM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Laporan POLINEMA</Template>
  <TotalTime>13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Naufal Farhan</dc:creator>
  <cp:keywords/>
  <dc:description/>
  <cp:lastModifiedBy>Naufal Farhan</cp:lastModifiedBy>
  <cp:revision>1</cp:revision>
  <dcterms:created xsi:type="dcterms:W3CDTF">2026-05-17T11:49:00Z</dcterms:created>
  <dcterms:modified xsi:type="dcterms:W3CDTF">2026-05-17T12:02:00Z</dcterms:modified>
</cp:coreProperties>
</file>