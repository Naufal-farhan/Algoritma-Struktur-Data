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658E" w14:textId="24D066BC" w:rsidR="00DB5602" w:rsidRPr="00DB5602" w:rsidRDefault="00DB5602" w:rsidP="00DB5602">
      <w:pPr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D65932" wp14:editId="0967F6A0">
            <wp:simplePos x="0" y="0"/>
            <wp:positionH relativeFrom="margin">
              <wp:align>left</wp:align>
            </wp:positionH>
            <wp:positionV relativeFrom="paragraph">
              <wp:posOffset>-71315</wp:posOffset>
            </wp:positionV>
            <wp:extent cx="1026795" cy="886265"/>
            <wp:effectExtent l="0" t="0" r="1905" b="9525"/>
            <wp:wrapNone/>
            <wp:docPr id="2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 rotWithShape="1">
                    <a:blip r:embed="rId4"/>
                    <a:srcRect r="82514" b="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88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B16">
        <w:rPr>
          <w:b/>
          <w:sz w:val="32"/>
          <w:szCs w:val="32"/>
        </w:rPr>
        <w:t>JOBSHEET-11</w:t>
      </w:r>
      <w:r w:rsidR="00676E06" w:rsidRPr="00552E31">
        <w:rPr>
          <w:b/>
          <w:sz w:val="32"/>
          <w:szCs w:val="32"/>
        </w:rPr>
        <w:br/>
      </w:r>
      <w:r w:rsidR="00B24B16">
        <w:rPr>
          <w:b/>
          <w:sz w:val="32"/>
          <w:szCs w:val="32"/>
        </w:rPr>
        <w:t>ALGORITMA STRUKTUR</w:t>
      </w:r>
      <w:r w:rsidR="00676E06" w:rsidRPr="00552E31">
        <w:rPr>
          <w:b/>
          <w:sz w:val="32"/>
          <w:szCs w:val="32"/>
        </w:rPr>
        <w:t xml:space="preserve"> </w:t>
      </w:r>
      <w:r w:rsidR="00676E06" w:rsidRPr="00552E31">
        <w:rPr>
          <w:b/>
          <w:sz w:val="32"/>
          <w:szCs w:val="32"/>
        </w:rPr>
        <w:br/>
      </w:r>
      <w:r w:rsidR="00B24B16">
        <w:rPr>
          <w:b/>
          <w:sz w:val="32"/>
          <w:szCs w:val="32"/>
        </w:rPr>
        <w:t>DATA PRAKTIKUM</w:t>
      </w:r>
    </w:p>
    <w:p w14:paraId="6B3326C0" w14:textId="77777777" w:rsidR="00B24B16" w:rsidRDefault="00DB5602" w:rsidP="00DB5602">
      <w:pPr>
        <w:rPr>
          <w:b/>
        </w:rPr>
      </w:pPr>
      <w:r w:rsidRPr="00552E31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CD607" wp14:editId="554225BA">
                <wp:simplePos x="0" y="0"/>
                <wp:positionH relativeFrom="column">
                  <wp:posOffset>-461010</wp:posOffset>
                </wp:positionH>
                <wp:positionV relativeFrom="paragraph">
                  <wp:posOffset>36618</wp:posOffset>
                </wp:positionV>
                <wp:extent cx="6663055" cy="0"/>
                <wp:effectExtent l="0" t="0" r="0" b="0"/>
                <wp:wrapNone/>
                <wp:docPr id="270952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0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ECF1D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3pt,2.9pt" to="488.3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b/>
        </w:rPr>
        <w:br/>
      </w:r>
      <w:r w:rsidR="00676E06" w:rsidRPr="00552E31">
        <w:rPr>
          <w:b/>
        </w:rPr>
        <w:t>NAMA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NAUFAL FARHAN NUR RAMADHAN</w:t>
      </w:r>
      <w:r w:rsidR="00676E06" w:rsidRPr="00552E31">
        <w:rPr>
          <w:b/>
        </w:rPr>
        <w:br/>
        <w:t>NIM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254107020077</w:t>
      </w:r>
      <w:r w:rsidR="00676E06" w:rsidRPr="00552E31">
        <w:rPr>
          <w:b/>
        </w:rPr>
        <w:br/>
        <w:t>KELAS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TI-1H</w:t>
      </w:r>
      <w:r w:rsidR="00676E06" w:rsidRPr="00552E31">
        <w:rPr>
          <w:b/>
        </w:rPr>
        <w:br/>
        <w:t>SEMESTER</w:t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2(GENAP)</w:t>
      </w:r>
      <w:r w:rsidR="00676E06" w:rsidRPr="00552E31">
        <w:rPr>
          <w:b/>
        </w:rPr>
        <w:br/>
      </w:r>
    </w:p>
    <w:p w14:paraId="67C39A0E" w14:textId="77777777" w:rsidR="00B24B16" w:rsidRPr="00B24B16" w:rsidRDefault="00B24B16" w:rsidP="00B24B16">
      <w:pPr>
        <w:rPr>
          <w:b/>
          <w:sz w:val="28"/>
          <w:szCs w:val="28"/>
        </w:rPr>
      </w:pPr>
      <w:r w:rsidRPr="00B24B16">
        <w:rPr>
          <w:b/>
          <w:sz w:val="28"/>
          <w:szCs w:val="28"/>
        </w:rPr>
        <w:t>2. Praktikum</w:t>
      </w:r>
    </w:p>
    <w:p w14:paraId="321AC850" w14:textId="4B36E1F2" w:rsidR="002300CF" w:rsidRDefault="00B24B16" w:rsidP="00B24B16">
      <w:pPr>
        <w:rPr>
          <w:sz w:val="28"/>
          <w:szCs w:val="28"/>
        </w:rPr>
      </w:pPr>
      <w:r w:rsidRPr="00B24B16">
        <w:rPr>
          <w:b/>
          <w:sz w:val="28"/>
          <w:szCs w:val="28"/>
        </w:rPr>
        <w:t>2.1 Pembuatan Single Linked List</w:t>
      </w:r>
    </w:p>
    <w:p w14:paraId="193AF71F" w14:textId="0E573838" w:rsidR="00B24B16" w:rsidRDefault="00B24B16" w:rsidP="00B24B16">
      <w:pPr>
        <w:rPr>
          <w:b/>
          <w:bCs/>
        </w:rPr>
      </w:pPr>
      <w:r>
        <w:rPr>
          <w:b/>
          <w:bCs/>
        </w:rPr>
        <w:t>File mahasiswa</w:t>
      </w:r>
    </w:p>
    <w:p w14:paraId="0773742C" w14:textId="1BD69CDD" w:rsidR="00B24B16" w:rsidRDefault="00B24B16" w:rsidP="00B24B16">
      <w:pPr>
        <w:rPr>
          <w:b/>
          <w:bCs/>
        </w:rPr>
      </w:pPr>
      <w:r w:rsidRPr="00B24B16">
        <w:rPr>
          <w:b/>
          <w:bCs/>
        </w:rPr>
        <w:drawing>
          <wp:inline distT="0" distB="0" distL="0" distR="0" wp14:anchorId="53E1FAE5" wp14:editId="4C2DBD60">
            <wp:extent cx="6007605" cy="2984500"/>
            <wp:effectExtent l="0" t="0" r="0" b="6350"/>
            <wp:docPr id="4219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52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965" cy="29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EC5E" w14:textId="436F04E0" w:rsidR="00B24B16" w:rsidRDefault="00B24B16" w:rsidP="00B24B16">
      <w:pPr>
        <w:rPr>
          <w:b/>
          <w:bCs/>
        </w:rPr>
      </w:pPr>
      <w:r>
        <w:rPr>
          <w:b/>
          <w:bCs/>
        </w:rPr>
        <w:t>File Node</w:t>
      </w:r>
      <w:r>
        <w:rPr>
          <w:b/>
          <w:bCs/>
        </w:rPr>
        <w:br/>
      </w:r>
      <w:r w:rsidRPr="00B24B16">
        <w:rPr>
          <w:b/>
          <w:bCs/>
        </w:rPr>
        <w:drawing>
          <wp:inline distT="0" distB="0" distL="0" distR="0" wp14:anchorId="151AE73C" wp14:editId="2DF491C1">
            <wp:extent cx="3873500" cy="2113989"/>
            <wp:effectExtent l="0" t="0" r="0" b="635"/>
            <wp:docPr id="165790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8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0563" cy="212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F297" w14:textId="2DF9CA44" w:rsidR="00B24B16" w:rsidRDefault="00B24B16" w:rsidP="00B24B16">
      <w:pPr>
        <w:rPr>
          <w:b/>
          <w:bCs/>
        </w:rPr>
      </w:pPr>
      <w:r>
        <w:rPr>
          <w:b/>
          <w:bCs/>
        </w:rPr>
        <w:lastRenderedPageBreak/>
        <w:t>File SLL</w:t>
      </w:r>
      <w:r>
        <w:rPr>
          <w:b/>
          <w:bCs/>
        </w:rPr>
        <w:br/>
      </w:r>
      <w:r w:rsidRPr="00B24B16">
        <w:rPr>
          <w:b/>
          <w:bCs/>
        </w:rPr>
        <w:drawing>
          <wp:inline distT="0" distB="0" distL="0" distR="0" wp14:anchorId="5CE8FBA6" wp14:editId="46699700">
            <wp:extent cx="5731510" cy="4011930"/>
            <wp:effectExtent l="0" t="0" r="2540" b="7620"/>
            <wp:docPr id="136273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4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B24B16">
        <w:rPr>
          <w:b/>
          <w:bCs/>
        </w:rPr>
        <w:drawing>
          <wp:inline distT="0" distB="0" distL="0" distR="0" wp14:anchorId="62D1517E" wp14:editId="1E392C77">
            <wp:extent cx="5731510" cy="3656330"/>
            <wp:effectExtent l="0" t="0" r="2540" b="1270"/>
            <wp:docPr id="155181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19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2694" w14:textId="42D655FC" w:rsidR="00B24B16" w:rsidRDefault="00B24B16" w:rsidP="00B24B16">
      <w:pPr>
        <w:rPr>
          <w:b/>
          <w:bCs/>
        </w:rPr>
      </w:pPr>
      <w:r w:rsidRPr="00B24B16">
        <w:rPr>
          <w:b/>
          <w:bCs/>
        </w:rPr>
        <w:drawing>
          <wp:inline distT="0" distB="0" distL="0" distR="0" wp14:anchorId="33AD837B" wp14:editId="633E704B">
            <wp:extent cx="5731510" cy="1681480"/>
            <wp:effectExtent l="0" t="0" r="2540" b="0"/>
            <wp:docPr id="4119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2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074D" w14:textId="2B97054D" w:rsidR="00B24B16" w:rsidRDefault="00B24B16" w:rsidP="00B24B16">
      <w:pPr>
        <w:rPr>
          <w:b/>
          <w:bCs/>
        </w:rPr>
      </w:pPr>
      <w:r>
        <w:rPr>
          <w:b/>
          <w:bCs/>
        </w:rPr>
        <w:t>File Main</w:t>
      </w:r>
      <w:r>
        <w:rPr>
          <w:b/>
          <w:bCs/>
        </w:rPr>
        <w:br/>
      </w:r>
      <w:r w:rsidRPr="00B24B16">
        <w:rPr>
          <w:b/>
          <w:bCs/>
        </w:rPr>
        <w:drawing>
          <wp:inline distT="0" distB="0" distL="0" distR="0" wp14:anchorId="5BB31ABC" wp14:editId="2922E263">
            <wp:extent cx="5731510" cy="2265680"/>
            <wp:effectExtent l="0" t="0" r="2540" b="1270"/>
            <wp:docPr id="19968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26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0EFD" w14:textId="77777777" w:rsidR="00B24B16" w:rsidRPr="00B24B16" w:rsidRDefault="00B24B16" w:rsidP="00B24B16">
      <w:pPr>
        <w:rPr>
          <w:b/>
          <w:bCs/>
        </w:rPr>
      </w:pPr>
      <w:r w:rsidRPr="00B24B16">
        <w:rPr>
          <w:b/>
          <w:bCs/>
        </w:rPr>
        <w:t>2.1.2 Pertanyaan</w:t>
      </w:r>
    </w:p>
    <w:p w14:paraId="6358D567" w14:textId="77777777" w:rsidR="00B24B16" w:rsidRDefault="00B24B16" w:rsidP="00B24B16">
      <w:pPr>
        <w:rPr>
          <w:b/>
          <w:bCs/>
        </w:rPr>
      </w:pPr>
      <w:r w:rsidRPr="00B24B16">
        <w:rPr>
          <w:b/>
          <w:bCs/>
        </w:rPr>
        <w:t>1. Mengapa hasil compile kode program di baris pertama menghasilkan “Linked List Kosong”?</w:t>
      </w:r>
    </w:p>
    <w:p w14:paraId="1309890D" w14:textId="57952016" w:rsidR="00B24B16" w:rsidRPr="00B24B16" w:rsidRDefault="00B24B16" w:rsidP="00B24B16">
      <w:r>
        <w:rPr>
          <w:b/>
          <w:bCs/>
        </w:rPr>
        <w:tab/>
      </w:r>
      <w:r>
        <w:t>Karna kita menjalankan method print disaat node nya masih kosong</w:t>
      </w:r>
    </w:p>
    <w:p w14:paraId="61FFB3EC" w14:textId="77777777" w:rsidR="00B24B16" w:rsidRDefault="00B24B16" w:rsidP="00B24B16">
      <w:pPr>
        <w:rPr>
          <w:b/>
          <w:bCs/>
        </w:rPr>
      </w:pPr>
      <w:r w:rsidRPr="00B24B16">
        <w:rPr>
          <w:b/>
          <w:bCs/>
        </w:rPr>
        <w:t>2. Jelaskan kegunaan variable temp secara umum pada setiap method!</w:t>
      </w:r>
    </w:p>
    <w:p w14:paraId="132163D6" w14:textId="75C4C07A" w:rsidR="00B24B16" w:rsidRPr="00B24B16" w:rsidRDefault="00B24B16" w:rsidP="00B24B16">
      <w:r>
        <w:rPr>
          <w:b/>
          <w:bCs/>
        </w:rPr>
        <w:tab/>
      </w:r>
      <w:r>
        <w:t>Secara umum, variabel temp digunakan untuk menyimpan data secara sementara</w:t>
      </w:r>
    </w:p>
    <w:p w14:paraId="358F045C" w14:textId="29A646F8" w:rsidR="00B24B16" w:rsidRDefault="00B24B16" w:rsidP="00B24B16">
      <w:pPr>
        <w:rPr>
          <w:b/>
          <w:bCs/>
        </w:rPr>
      </w:pPr>
      <w:r w:rsidRPr="00B24B16">
        <w:rPr>
          <w:b/>
          <w:bCs/>
        </w:rPr>
        <w:t>3. Lakukan modifikasi agar data dapat ditambahkan dari keyboard!</w:t>
      </w:r>
    </w:p>
    <w:p w14:paraId="4A72C3B2" w14:textId="032D0B41" w:rsidR="00B24B16" w:rsidRDefault="008528EC" w:rsidP="00B24B16">
      <w:pPr>
        <w:rPr>
          <w:b/>
          <w:bCs/>
        </w:rPr>
      </w:pPr>
      <w:r w:rsidRPr="008528EC">
        <w:rPr>
          <w:b/>
          <w:bCs/>
        </w:rPr>
        <w:drawing>
          <wp:inline distT="0" distB="0" distL="0" distR="0" wp14:anchorId="72158165" wp14:editId="08F22BF0">
            <wp:extent cx="5731510" cy="2094230"/>
            <wp:effectExtent l="0" t="0" r="2540" b="1270"/>
            <wp:docPr id="171385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51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E33E" w14:textId="48934E86" w:rsidR="00D0708F" w:rsidRDefault="00D0708F" w:rsidP="00B24B16">
      <w:pPr>
        <w:rPr>
          <w:b/>
          <w:bCs/>
          <w:sz w:val="28"/>
          <w:szCs w:val="28"/>
        </w:rPr>
      </w:pPr>
      <w:r w:rsidRPr="00D0708F">
        <w:rPr>
          <w:b/>
          <w:bCs/>
          <w:sz w:val="28"/>
          <w:szCs w:val="28"/>
        </w:rPr>
        <w:t>2.2 Modifikasi Elemen pada Single Linked List</w:t>
      </w:r>
    </w:p>
    <w:p w14:paraId="1B90BDCF" w14:textId="5996FA3F" w:rsidR="008528EC" w:rsidRDefault="008528EC" w:rsidP="00B24B16">
      <w:pPr>
        <w:rPr>
          <w:b/>
          <w:bCs/>
        </w:rPr>
      </w:pPr>
      <w:r>
        <w:rPr>
          <w:b/>
          <w:bCs/>
        </w:rPr>
        <w:t>File SLL</w:t>
      </w:r>
    </w:p>
    <w:p w14:paraId="1559DD3F" w14:textId="7197B66C" w:rsidR="008528EC" w:rsidRDefault="008528EC" w:rsidP="00B24B16">
      <w:pPr>
        <w:rPr>
          <w:b/>
          <w:bCs/>
        </w:rPr>
      </w:pPr>
      <w:r w:rsidRPr="008528EC">
        <w:rPr>
          <w:b/>
          <w:bCs/>
        </w:rPr>
        <w:drawing>
          <wp:inline distT="0" distB="0" distL="0" distR="0" wp14:anchorId="07C0283D" wp14:editId="7738E73E">
            <wp:extent cx="5731510" cy="3757930"/>
            <wp:effectExtent l="0" t="0" r="2540" b="0"/>
            <wp:docPr id="11968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69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8528EC">
        <w:rPr>
          <w:b/>
          <w:bCs/>
        </w:rPr>
        <w:drawing>
          <wp:inline distT="0" distB="0" distL="0" distR="0" wp14:anchorId="643E4591" wp14:editId="59582341">
            <wp:extent cx="5731510" cy="3774440"/>
            <wp:effectExtent l="0" t="0" r="2540" b="0"/>
            <wp:docPr id="70777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75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F319" w14:textId="2ECDA080" w:rsidR="008528EC" w:rsidRDefault="008528EC" w:rsidP="00B24B16">
      <w:pPr>
        <w:rPr>
          <w:b/>
          <w:bCs/>
        </w:rPr>
      </w:pPr>
      <w:r w:rsidRPr="008528EC">
        <w:rPr>
          <w:b/>
          <w:bCs/>
        </w:rPr>
        <w:drawing>
          <wp:inline distT="0" distB="0" distL="0" distR="0" wp14:anchorId="2A3AB9CE" wp14:editId="40C4447D">
            <wp:extent cx="5731510" cy="1322070"/>
            <wp:effectExtent l="0" t="0" r="2540" b="0"/>
            <wp:docPr id="204063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37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3697" w14:textId="77777777" w:rsidR="008528EC" w:rsidRPr="008528EC" w:rsidRDefault="008528EC" w:rsidP="008528EC">
      <w:pPr>
        <w:rPr>
          <w:b/>
          <w:bCs/>
        </w:rPr>
      </w:pPr>
      <w:r w:rsidRPr="008528EC">
        <w:rPr>
          <w:b/>
          <w:bCs/>
        </w:rPr>
        <w:t>2.2.3 Pertanyaan</w:t>
      </w:r>
    </w:p>
    <w:p w14:paraId="536709B5" w14:textId="77777777" w:rsidR="008528EC" w:rsidRDefault="008528EC" w:rsidP="008528EC">
      <w:pPr>
        <w:rPr>
          <w:b/>
          <w:bCs/>
        </w:rPr>
      </w:pPr>
      <w:r w:rsidRPr="008528EC">
        <w:rPr>
          <w:b/>
          <w:bCs/>
        </w:rPr>
        <w:t>1. Mengapa digunakan keyword break pada fungsi remove? Jelaskan!</w:t>
      </w:r>
    </w:p>
    <w:p w14:paraId="2406D439" w14:textId="797B9C22" w:rsidR="008528EC" w:rsidRPr="008528EC" w:rsidRDefault="008528EC" w:rsidP="008528EC">
      <w:r>
        <w:rPr>
          <w:b/>
          <w:bCs/>
        </w:rPr>
        <w:tab/>
      </w:r>
      <w:r>
        <w:t>Agar langsung menghentikan perulangan</w:t>
      </w:r>
    </w:p>
    <w:p w14:paraId="61D021BD" w14:textId="32EC5034" w:rsidR="008528EC" w:rsidRDefault="008528EC" w:rsidP="008528EC">
      <w:pPr>
        <w:rPr>
          <w:b/>
          <w:bCs/>
        </w:rPr>
      </w:pPr>
      <w:r w:rsidRPr="008528EC">
        <w:rPr>
          <w:b/>
          <w:bCs/>
        </w:rPr>
        <w:t>2. Jelaskan kegunaan kode dibawah pada method remove</w:t>
      </w:r>
    </w:p>
    <w:p w14:paraId="264526F1" w14:textId="2A3ADA10" w:rsidR="008528EC" w:rsidRDefault="008528EC" w:rsidP="008528EC">
      <w:pPr>
        <w:rPr>
          <w:b/>
          <w:bCs/>
        </w:rPr>
      </w:pPr>
      <w:r w:rsidRPr="008528EC">
        <w:rPr>
          <w:b/>
          <w:bCs/>
        </w:rPr>
        <w:drawing>
          <wp:inline distT="0" distB="0" distL="0" distR="0" wp14:anchorId="2ECC6417" wp14:editId="51E3551D">
            <wp:extent cx="3020992" cy="1097952"/>
            <wp:effectExtent l="0" t="0" r="8255" b="6985"/>
            <wp:docPr id="118156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66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2859" cy="110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BF5B" w14:textId="46EDBC0D" w:rsidR="008528EC" w:rsidRDefault="008528EC" w:rsidP="008528EC">
      <w:pPr>
        <w:rPr>
          <w:color w:val="000000" w:themeColor="text1"/>
        </w:rPr>
      </w:pPr>
      <w:r>
        <w:rPr>
          <w:b/>
          <w:bCs/>
        </w:rPr>
        <w:tab/>
      </w:r>
      <w:r>
        <w:t xml:space="preserve">Temp.next = temp.next.next; adalah kode untuk mengisi nilai dari </w:t>
      </w:r>
      <w:r w:rsidR="00CA6177">
        <w:t xml:space="preserve">temp.next dengan nilai yang ada </w:t>
      </w:r>
      <w:r w:rsidR="00CA6177" w:rsidRPr="00CA6177">
        <w:rPr>
          <w:color w:val="000000" w:themeColor="text1"/>
        </w:rPr>
        <w:t xml:space="preserve">di </w:t>
      </w:r>
      <w:r w:rsidR="00CA6177" w:rsidRPr="00CA6177">
        <w:rPr>
          <w:color w:val="000000" w:themeColor="text1"/>
        </w:rPr>
        <w:t>variabel 2 langkah di depan temp, lalu dibawah  nya ada kondisi if yang memenuhi apabila tem.next kosong, yakni apabila telah mencapai index terakhir, maka  variabel tail akan diisi oleh nilai dari temp</w:t>
      </w:r>
    </w:p>
    <w:p w14:paraId="196ADB77" w14:textId="77777777" w:rsidR="00CB5160" w:rsidRPr="00CB5160" w:rsidRDefault="00CB5160" w:rsidP="00CB5160">
      <w:pPr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3. Tugas</w:t>
      </w:r>
    </w:p>
    <w:p w14:paraId="33722651" w14:textId="77777777" w:rsidR="00CB5160" w:rsidRPr="00CB5160" w:rsidRDefault="00CB5160" w:rsidP="00CB5160">
      <w:pPr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Waktu pengerjaan : 50 menit</w:t>
      </w:r>
    </w:p>
    <w:p w14:paraId="3D34D335" w14:textId="77777777" w:rsidR="00CB5160" w:rsidRPr="00CB5160" w:rsidRDefault="00CB5160" w:rsidP="00CB5160">
      <w:pPr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Buatlah implementasi program antrian layanan unit kemahasiswaan sesuai dengan berikut ini :</w:t>
      </w:r>
    </w:p>
    <w:p w14:paraId="2E9773AB" w14:textId="77777777" w:rsidR="00CB5160" w:rsidRPr="00CB5160" w:rsidRDefault="00CB5160" w:rsidP="00CB5160">
      <w:pPr>
        <w:ind w:left="720"/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a. Implementasi antrian menggunakan Queue berbasis Linked List!</w:t>
      </w:r>
    </w:p>
    <w:p w14:paraId="033D31AE" w14:textId="77777777" w:rsidR="00CB5160" w:rsidRPr="00CB5160" w:rsidRDefault="00CB5160" w:rsidP="00CB5160">
      <w:pPr>
        <w:ind w:left="720"/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b. Program merupakan proyek baru bukan modifikasi dari percobaan</w:t>
      </w:r>
    </w:p>
    <w:p w14:paraId="5DA7896C" w14:textId="77777777" w:rsidR="00CB5160" w:rsidRPr="00CB5160" w:rsidRDefault="00CB5160" w:rsidP="00CB5160">
      <w:pPr>
        <w:ind w:left="720"/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c. Ketika seorang mahasiswa akan mengantri, maka dia harus mendaftarkan datanya</w:t>
      </w:r>
    </w:p>
    <w:p w14:paraId="7F4FCA53" w14:textId="77777777" w:rsidR="00CB5160" w:rsidRPr="00CB5160" w:rsidRDefault="00CB5160" w:rsidP="00CB5160">
      <w:pPr>
        <w:ind w:left="720"/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d. Cek antrian kosong, Cek antrian penuh, Mengosongkan antrian.</w:t>
      </w:r>
    </w:p>
    <w:p w14:paraId="3311DE0B" w14:textId="77777777" w:rsidR="00CB5160" w:rsidRPr="00CB5160" w:rsidRDefault="00CB5160" w:rsidP="00CB5160">
      <w:pPr>
        <w:ind w:left="720"/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e. Menambahkan antrian</w:t>
      </w:r>
    </w:p>
    <w:p w14:paraId="4F802AA1" w14:textId="77777777" w:rsidR="00CB5160" w:rsidRPr="00CB5160" w:rsidRDefault="00CB5160" w:rsidP="00CB5160">
      <w:pPr>
        <w:ind w:left="720"/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f. Memanggil antrian</w:t>
      </w:r>
    </w:p>
    <w:p w14:paraId="02F04C24" w14:textId="77777777" w:rsidR="00CB5160" w:rsidRPr="00CB5160" w:rsidRDefault="00CB5160" w:rsidP="00CB5160">
      <w:pPr>
        <w:ind w:left="720"/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g. Menampilkan antrian terdepan dan antrian paling akhir</w:t>
      </w:r>
    </w:p>
    <w:p w14:paraId="52FCDA6A" w14:textId="57A5B8E6" w:rsidR="00CB5160" w:rsidRDefault="00CB5160" w:rsidP="00CB5160">
      <w:pPr>
        <w:ind w:left="720"/>
        <w:rPr>
          <w:b/>
          <w:bCs/>
          <w:color w:val="000000" w:themeColor="text1"/>
        </w:rPr>
      </w:pPr>
      <w:r w:rsidRPr="00CB5160">
        <w:rPr>
          <w:b/>
          <w:bCs/>
          <w:color w:val="000000" w:themeColor="text1"/>
        </w:rPr>
        <w:t>h. Menampilkan jumlah mahasiswa yang masih mengantre.</w:t>
      </w:r>
    </w:p>
    <w:p w14:paraId="665BADF1" w14:textId="3E68AD7D" w:rsidR="00CB5160" w:rsidRDefault="00CB5160" w:rsidP="00CB5160">
      <w:pPr>
        <w:rPr>
          <w:color w:val="000000" w:themeColor="text1"/>
        </w:rPr>
      </w:pPr>
      <w:r>
        <w:rPr>
          <w:color w:val="000000" w:themeColor="text1"/>
        </w:rPr>
        <w:t>File Mahasiswa</w:t>
      </w:r>
    </w:p>
    <w:p w14:paraId="012A848E" w14:textId="10291FCB" w:rsidR="00CB5160" w:rsidRDefault="00CB5160" w:rsidP="00CB5160">
      <w:pPr>
        <w:rPr>
          <w:color w:val="000000" w:themeColor="text1"/>
        </w:rPr>
      </w:pPr>
      <w:r w:rsidRPr="00CB5160">
        <w:rPr>
          <w:color w:val="000000" w:themeColor="text1"/>
        </w:rPr>
        <w:drawing>
          <wp:inline distT="0" distB="0" distL="0" distR="0" wp14:anchorId="14B570E9" wp14:editId="6772F96F">
            <wp:extent cx="5731510" cy="2307590"/>
            <wp:effectExtent l="0" t="0" r="2540" b="0"/>
            <wp:docPr id="17494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0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55B1" w14:textId="5C793B0F" w:rsidR="00CB5160" w:rsidRDefault="00CB5160" w:rsidP="00CB5160">
      <w:pPr>
        <w:rPr>
          <w:color w:val="000000" w:themeColor="text1"/>
        </w:rPr>
      </w:pPr>
      <w:r>
        <w:rPr>
          <w:color w:val="000000" w:themeColor="text1"/>
        </w:rPr>
        <w:t>File Node</w:t>
      </w:r>
    </w:p>
    <w:p w14:paraId="38BA5B3C" w14:textId="3F6090C9" w:rsidR="00CB5160" w:rsidRDefault="00CB5160" w:rsidP="00CB5160">
      <w:pPr>
        <w:rPr>
          <w:color w:val="000000" w:themeColor="text1"/>
        </w:rPr>
      </w:pPr>
      <w:r w:rsidRPr="00CB5160">
        <w:rPr>
          <w:color w:val="000000" w:themeColor="text1"/>
        </w:rPr>
        <w:drawing>
          <wp:inline distT="0" distB="0" distL="0" distR="0" wp14:anchorId="51482CD1" wp14:editId="1FB5EA62">
            <wp:extent cx="2651760" cy="1699507"/>
            <wp:effectExtent l="0" t="0" r="0" b="0"/>
            <wp:docPr id="124492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8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9856" cy="170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ab/>
      </w:r>
    </w:p>
    <w:p w14:paraId="2072B378" w14:textId="4F1BFAA3" w:rsidR="00CB5160" w:rsidRDefault="00CB5160" w:rsidP="00CB5160">
      <w:pPr>
        <w:rPr>
          <w:color w:val="000000" w:themeColor="text1"/>
        </w:rPr>
      </w:pPr>
      <w:r>
        <w:rPr>
          <w:color w:val="000000" w:themeColor="text1"/>
        </w:rPr>
        <w:t>File QueueMahasiswa</w:t>
      </w:r>
    </w:p>
    <w:p w14:paraId="3C9A4539" w14:textId="66AE8574" w:rsidR="00CB5160" w:rsidRDefault="00CB5160" w:rsidP="00CB5160">
      <w:pPr>
        <w:rPr>
          <w:color w:val="000000" w:themeColor="text1"/>
        </w:rPr>
      </w:pPr>
      <w:r w:rsidRPr="00CB5160">
        <w:rPr>
          <w:color w:val="000000" w:themeColor="text1"/>
        </w:rPr>
        <w:drawing>
          <wp:inline distT="0" distB="0" distL="0" distR="0" wp14:anchorId="50429226" wp14:editId="74B7ABD3">
            <wp:extent cx="5134708" cy="3608971"/>
            <wp:effectExtent l="0" t="0" r="8890" b="0"/>
            <wp:docPr id="19389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402" cy="362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F9DA" w14:textId="101E776E" w:rsidR="00CB5160" w:rsidRDefault="00CB5160" w:rsidP="00CB5160">
      <w:pPr>
        <w:rPr>
          <w:color w:val="000000" w:themeColor="text1"/>
        </w:rPr>
      </w:pPr>
      <w:r w:rsidRPr="00CB5160">
        <w:rPr>
          <w:color w:val="000000" w:themeColor="text1"/>
        </w:rPr>
        <w:drawing>
          <wp:inline distT="0" distB="0" distL="0" distR="0" wp14:anchorId="6107B325" wp14:editId="5728FFAE">
            <wp:extent cx="5731510" cy="3674745"/>
            <wp:effectExtent l="0" t="0" r="2540" b="1905"/>
            <wp:docPr id="194309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92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160">
        <w:rPr>
          <w:color w:val="000000" w:themeColor="text1"/>
        </w:rPr>
        <w:drawing>
          <wp:inline distT="0" distB="0" distL="0" distR="0" wp14:anchorId="7BD86B08" wp14:editId="04CB765A">
            <wp:extent cx="5731510" cy="2687320"/>
            <wp:effectExtent l="0" t="0" r="2540" b="0"/>
            <wp:docPr id="19291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31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55FD" w14:textId="77777777" w:rsidR="00CB5160" w:rsidRDefault="00CB516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1931F3F" w14:textId="66E1C570" w:rsidR="00CB5160" w:rsidRDefault="00CB5160" w:rsidP="00CB5160">
      <w:pPr>
        <w:rPr>
          <w:color w:val="000000" w:themeColor="text1"/>
        </w:rPr>
      </w:pPr>
      <w:r>
        <w:rPr>
          <w:color w:val="000000" w:themeColor="text1"/>
        </w:rPr>
        <w:t>File Main</w:t>
      </w:r>
    </w:p>
    <w:p w14:paraId="655D4167" w14:textId="37D4982D" w:rsidR="00CB5160" w:rsidRDefault="00CB5160" w:rsidP="00CB5160">
      <w:pPr>
        <w:rPr>
          <w:color w:val="000000" w:themeColor="text1"/>
        </w:rPr>
      </w:pPr>
      <w:r w:rsidRPr="00CB5160">
        <w:rPr>
          <w:color w:val="000000" w:themeColor="text1"/>
        </w:rPr>
        <w:drawing>
          <wp:inline distT="0" distB="0" distL="0" distR="0" wp14:anchorId="71DED953" wp14:editId="1AE1D408">
            <wp:extent cx="5731510" cy="3618230"/>
            <wp:effectExtent l="0" t="0" r="2540" b="1270"/>
            <wp:docPr id="141078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2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5335" w14:textId="77777777" w:rsidR="00CB5160" w:rsidRPr="00CB5160" w:rsidRDefault="00CB5160" w:rsidP="00CB5160">
      <w:pPr>
        <w:rPr>
          <w:color w:val="000000" w:themeColor="text1"/>
          <w:rPrChange w:id="0" w:author="Naufal Farhan" w:date="2026-05-25T16:34:00Z" w16du:dateUtc="2026-05-25T09:34:00Z">
            <w:rPr/>
          </w:rPrChange>
        </w:rPr>
      </w:pPr>
    </w:p>
    <w:sectPr w:rsidR="00CB5160" w:rsidRPr="00CB5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ufal Farhan">
    <w15:presenceInfo w15:providerId="Windows Live" w15:userId="a6580a555358e6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16"/>
    <w:rsid w:val="0002048C"/>
    <w:rsid w:val="001B2F37"/>
    <w:rsid w:val="002300CF"/>
    <w:rsid w:val="003E72CB"/>
    <w:rsid w:val="004A2441"/>
    <w:rsid w:val="00552E31"/>
    <w:rsid w:val="006226A3"/>
    <w:rsid w:val="00676E06"/>
    <w:rsid w:val="008528EC"/>
    <w:rsid w:val="008639F6"/>
    <w:rsid w:val="00904515"/>
    <w:rsid w:val="009328CF"/>
    <w:rsid w:val="00933364"/>
    <w:rsid w:val="009A6253"/>
    <w:rsid w:val="00A40E9E"/>
    <w:rsid w:val="00B24B16"/>
    <w:rsid w:val="00BC4C33"/>
    <w:rsid w:val="00C36C68"/>
    <w:rsid w:val="00CA6177"/>
    <w:rsid w:val="00CB5160"/>
    <w:rsid w:val="00D0708F"/>
    <w:rsid w:val="00DB5602"/>
    <w:rsid w:val="00F9771E"/>
    <w:rsid w:val="00FD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61F3"/>
  <w15:chartTrackingRefBased/>
  <w15:docId w15:val="{C18DEB2A-953C-4D71-9B6C-E6998B39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0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A6177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microsoft.com/office/2011/relationships/people" Target="peop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ufal%20Farhan\Documents\Custom%20Office%20Templates\Template%20Laporan%20POLINEM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Laporan POLINEMA</Template>
  <TotalTime>78</TotalTime>
  <Pages>8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2026-05-25T08:31:00Z</dcterms:created>
  <dcterms:modified xsi:type="dcterms:W3CDTF">2026-05-25T09:49:00Z</dcterms:modified>
</cp:coreProperties>
</file>